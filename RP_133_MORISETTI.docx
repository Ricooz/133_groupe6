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07CD7" w14:textId="7BC3C7A4" w:rsidR="00544165" w:rsidRDefault="004E5DDB" w:rsidP="00C63ED6">
      <w:pPr>
        <w:pStyle w:val="TxtModule"/>
      </w:pPr>
      <w:r>
        <w:rPr>
          <w:noProof/>
        </w:rPr>
        <w:drawing>
          <wp:anchor distT="0" distB="0" distL="114300" distR="114300" simplePos="0" relativeHeight="251658240" behindDoc="0" locked="0" layoutInCell="1" allowOverlap="1" wp14:anchorId="5B55B7D1" wp14:editId="0279C32B">
            <wp:simplePos x="0" y="0"/>
            <wp:positionH relativeFrom="margin">
              <wp:align>center</wp:align>
            </wp:positionH>
            <wp:positionV relativeFrom="paragraph">
              <wp:posOffset>395605</wp:posOffset>
            </wp:positionV>
            <wp:extent cx="4162425" cy="2772505"/>
            <wp:effectExtent l="0" t="0" r="0" b="8890"/>
            <wp:wrapNone/>
            <wp:docPr id="1" name="Image 1" descr="Icône Isométrique De Technologie Informatique, Salle Des Serveurs, Ensemble De Périphériques Numériques, élément De Conception, Ordinateur Portable Pc Vecteur grat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ône Isométrique De Technologie Informatique, Salle Des Serveurs, Ensemble De Périphériques Numériques, élément De Conception, Ordinateur Portable Pc Vecteur gratu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2425" cy="27725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fldChar w:fldCharType="begin"/>
      </w:r>
      <w:r>
        <w:instrText xml:space="preserve"> TITLE </w:instrText>
      </w:r>
      <w:r>
        <w:fldChar w:fldCharType="separate"/>
      </w:r>
      <w:r w:rsidR="00110433">
        <w:t>133 - Réaliser des applications Web en Session-Handling</w:t>
      </w:r>
      <w:r>
        <w:fldChar w:fldCharType="end"/>
      </w:r>
    </w:p>
    <w:p w14:paraId="47621328" w14:textId="77777777" w:rsidR="00B36DE5" w:rsidRPr="00C63ED6" w:rsidRDefault="00F5165E" w:rsidP="00C26CC9">
      <w:pPr>
        <w:pStyle w:val="TxtTitrePrincipale"/>
      </w:pPr>
      <w:r w:rsidRPr="00C63ED6">
        <w:t>Rapport Personnel</w:t>
      </w:r>
    </w:p>
    <w:p w14:paraId="1885C837" w14:textId="77777777" w:rsidR="0016725F" w:rsidRDefault="001A4D4E" w:rsidP="001A4D4E">
      <w:pPr>
        <w:pStyle w:val="TxtNom"/>
      </w:pPr>
      <w:r>
        <w:t>David Morisetti</w:t>
      </w:r>
    </w:p>
    <w:p w14:paraId="5F5EA1EC" w14:textId="7E421ACF" w:rsidR="00B32274" w:rsidRDefault="008D119E" w:rsidP="00C6311E">
      <w:pPr>
        <w:pStyle w:val="TxtSousTitre"/>
        <w:sectPr w:rsidR="00B32274" w:rsidSect="00CA3699">
          <w:footerReference w:type="first" r:id="rId9"/>
          <w:pgSz w:w="11906" w:h="16838"/>
          <w:pgMar w:top="1417" w:right="1417" w:bottom="1417" w:left="1417" w:header="708" w:footer="708" w:gutter="0"/>
          <w:cols w:space="708"/>
          <w:docGrid w:linePitch="360"/>
        </w:sectPr>
      </w:pPr>
      <w:r>
        <w:t>Module du</w:t>
      </w:r>
      <w:r w:rsidR="006877C3">
        <w:t xml:space="preserve"> </w:t>
      </w:r>
      <w:sdt>
        <w:sdtPr>
          <w:id w:val="634144289"/>
          <w:placeholder>
            <w:docPart w:val="E41F1E7839964A51AAA3F59201464329"/>
          </w:placeholder>
          <w:date w:fullDate="2024-03-21T00:00:00Z">
            <w:dateFormat w:val="dd.MM.yyyy"/>
            <w:lid w:val="fr-CH"/>
            <w:storeMappedDataAs w:val="dateTime"/>
            <w:calendar w:val="gregorian"/>
          </w:date>
        </w:sdtPr>
        <w:sdtContent>
          <w:r w:rsidR="00110433">
            <w:t>21.03.2024</w:t>
          </w:r>
        </w:sdtContent>
      </w:sdt>
      <w:r w:rsidR="006877C3">
        <w:t xml:space="preserve"> au</w:t>
      </w:r>
      <w:r w:rsidR="00BF2BAE">
        <w:t xml:space="preserve"> </w:t>
      </w:r>
      <w:sdt>
        <w:sdtPr>
          <w:id w:val="306983120"/>
          <w:placeholder>
            <w:docPart w:val="6CDA965C722C4D4E90A2FF329EBD5909"/>
          </w:placeholder>
          <w:date w:fullDate="2024-05-03T00:00:00Z">
            <w:dateFormat w:val="dd.MM.yyyy"/>
            <w:lid w:val="fr-CH"/>
            <w:storeMappedDataAs w:val="dateTime"/>
            <w:calendar w:val="gregorian"/>
          </w:date>
        </w:sdtPr>
        <w:sdtContent>
          <w:r w:rsidR="00110433">
            <w:t>03.05.2024</w:t>
          </w:r>
        </w:sdtContent>
      </w:sdt>
      <w:r w:rsidR="007B566B">
        <w:br/>
        <w:t xml:space="preserve">Date de création : </w:t>
      </w:r>
      <w:r w:rsidR="007B566B">
        <w:fldChar w:fldCharType="begin"/>
      </w:r>
      <w:r w:rsidR="007B566B">
        <w:instrText xml:space="preserve"> CREATEDATE  \@ "dd.MM.yyyy"  \* MERGEFORMAT </w:instrText>
      </w:r>
      <w:r w:rsidR="007B566B">
        <w:fldChar w:fldCharType="separate"/>
      </w:r>
      <w:r w:rsidR="00110433">
        <w:rPr>
          <w:noProof/>
        </w:rPr>
        <w:t>21.03.2024</w:t>
      </w:r>
      <w:r w:rsidR="007B566B">
        <w:fldChar w:fldCharType="end"/>
      </w:r>
      <w:r w:rsidR="007B566B">
        <w:br/>
        <w:t xml:space="preserve">Version 1 du </w:t>
      </w:r>
      <w:r w:rsidR="007B566B">
        <w:fldChar w:fldCharType="begin"/>
      </w:r>
      <w:r w:rsidR="007B566B">
        <w:instrText xml:space="preserve"> SAVEDATE  \@ "dd.MM.yyyy"  \* MERGEFORMAT </w:instrText>
      </w:r>
      <w:r w:rsidR="007B566B">
        <w:fldChar w:fldCharType="separate"/>
      </w:r>
      <w:r w:rsidR="00A15974">
        <w:rPr>
          <w:noProof/>
        </w:rPr>
        <w:t>19.04.2024</w:t>
      </w:r>
      <w:r w:rsidR="007B566B">
        <w:fldChar w:fldCharType="end"/>
      </w:r>
    </w:p>
    <w:tbl>
      <w:tblPr>
        <w:tblStyle w:val="Grilledutableau"/>
        <w:tblW w:w="0" w:type="auto"/>
        <w:tblLook w:val="04A0" w:firstRow="1" w:lastRow="0" w:firstColumn="1" w:lastColumn="0" w:noHBand="0" w:noVBand="1"/>
      </w:tblPr>
      <w:tblGrid>
        <w:gridCol w:w="9062"/>
      </w:tblGrid>
      <w:tr w:rsidR="008D0132" w14:paraId="02C62863" w14:textId="77777777" w:rsidTr="008D0132">
        <w:tc>
          <w:tcPr>
            <w:tcW w:w="9062" w:type="dxa"/>
          </w:tcPr>
          <w:p w14:paraId="4C76C090" w14:textId="77777777" w:rsidR="008D0132" w:rsidRDefault="008D0132" w:rsidP="008D0132">
            <w:pPr>
              <w:pStyle w:val="TxtTitreTableDesMatires"/>
            </w:pPr>
            <w:r>
              <w:lastRenderedPageBreak/>
              <w:t>Table des matières</w:t>
            </w:r>
          </w:p>
        </w:tc>
      </w:tr>
    </w:tbl>
    <w:p w14:paraId="0F59A84D" w14:textId="22F74C0D" w:rsidR="006B7FDF" w:rsidRDefault="00352F87">
      <w:pPr>
        <w:pStyle w:val="TM1"/>
        <w:tabs>
          <w:tab w:val="left" w:pos="440"/>
        </w:tabs>
        <w:rPr>
          <w:rFonts w:eastAsiaTheme="minorEastAsia"/>
          <w:noProof/>
          <w:kern w:val="2"/>
          <w:lang w:eastAsia="fr-CH"/>
          <w14:ligatures w14:val="standardContextual"/>
        </w:rPr>
      </w:pPr>
      <w:r>
        <w:fldChar w:fldCharType="begin"/>
      </w:r>
      <w:r>
        <w:instrText xml:space="preserve"> TOC \o "1-4" \h \z \u </w:instrText>
      </w:r>
      <w:r>
        <w:fldChar w:fldCharType="separate"/>
      </w:r>
      <w:hyperlink w:anchor="_Toc164337069" w:history="1">
        <w:r w:rsidR="006B7FDF" w:rsidRPr="005773FA">
          <w:rPr>
            <w:rStyle w:val="Lienhypertexte"/>
            <w:noProof/>
          </w:rPr>
          <w:t>1</w:t>
        </w:r>
        <w:r w:rsidR="006B7FDF">
          <w:rPr>
            <w:rFonts w:eastAsiaTheme="minorEastAsia"/>
            <w:noProof/>
            <w:kern w:val="2"/>
            <w:lang w:eastAsia="fr-CH"/>
            <w14:ligatures w14:val="standardContextual"/>
          </w:rPr>
          <w:tab/>
        </w:r>
        <w:r w:rsidR="006B7FDF" w:rsidRPr="005773FA">
          <w:rPr>
            <w:rStyle w:val="Lienhypertexte"/>
            <w:noProof/>
          </w:rPr>
          <w:t>Introduction et contexte du projet</w:t>
        </w:r>
        <w:r w:rsidR="006B7FDF">
          <w:rPr>
            <w:noProof/>
            <w:webHidden/>
          </w:rPr>
          <w:tab/>
        </w:r>
        <w:r w:rsidR="006B7FDF">
          <w:rPr>
            <w:noProof/>
            <w:webHidden/>
          </w:rPr>
          <w:fldChar w:fldCharType="begin"/>
        </w:r>
        <w:r w:rsidR="006B7FDF">
          <w:rPr>
            <w:noProof/>
            <w:webHidden/>
          </w:rPr>
          <w:instrText xml:space="preserve"> PAGEREF _Toc164337069 \h </w:instrText>
        </w:r>
        <w:r w:rsidR="006B7FDF">
          <w:rPr>
            <w:noProof/>
            <w:webHidden/>
          </w:rPr>
        </w:r>
        <w:r w:rsidR="006B7FDF">
          <w:rPr>
            <w:noProof/>
            <w:webHidden/>
          </w:rPr>
          <w:fldChar w:fldCharType="separate"/>
        </w:r>
        <w:r w:rsidR="006B7FDF">
          <w:rPr>
            <w:noProof/>
            <w:webHidden/>
          </w:rPr>
          <w:t>3</w:t>
        </w:r>
        <w:r w:rsidR="006B7FDF">
          <w:rPr>
            <w:noProof/>
            <w:webHidden/>
          </w:rPr>
          <w:fldChar w:fldCharType="end"/>
        </w:r>
      </w:hyperlink>
    </w:p>
    <w:p w14:paraId="7D9A5961" w14:textId="564C5C6C" w:rsidR="006B7FDF" w:rsidRDefault="00000000">
      <w:pPr>
        <w:pStyle w:val="TM1"/>
        <w:tabs>
          <w:tab w:val="left" w:pos="440"/>
        </w:tabs>
        <w:rPr>
          <w:rFonts w:eastAsiaTheme="minorEastAsia"/>
          <w:noProof/>
          <w:kern w:val="2"/>
          <w:lang w:eastAsia="fr-CH"/>
          <w14:ligatures w14:val="standardContextual"/>
        </w:rPr>
      </w:pPr>
      <w:hyperlink w:anchor="_Toc164337070" w:history="1">
        <w:r w:rsidR="006B7FDF" w:rsidRPr="005773FA">
          <w:rPr>
            <w:rStyle w:val="Lienhypertexte"/>
            <w:noProof/>
          </w:rPr>
          <w:t>2</w:t>
        </w:r>
        <w:r w:rsidR="006B7FDF">
          <w:rPr>
            <w:rFonts w:eastAsiaTheme="minorEastAsia"/>
            <w:noProof/>
            <w:kern w:val="2"/>
            <w:lang w:eastAsia="fr-CH"/>
            <w14:ligatures w14:val="standardContextual"/>
          </w:rPr>
          <w:tab/>
        </w:r>
        <w:r w:rsidR="006B7FDF" w:rsidRPr="005773FA">
          <w:rPr>
            <w:rStyle w:val="Lienhypertexte"/>
            <w:noProof/>
          </w:rPr>
          <w:t>Tests technologiques selon les exercices</w:t>
        </w:r>
        <w:r w:rsidR="006B7FDF">
          <w:rPr>
            <w:noProof/>
            <w:webHidden/>
          </w:rPr>
          <w:tab/>
        </w:r>
        <w:r w:rsidR="006B7FDF">
          <w:rPr>
            <w:noProof/>
            <w:webHidden/>
          </w:rPr>
          <w:fldChar w:fldCharType="begin"/>
        </w:r>
        <w:r w:rsidR="006B7FDF">
          <w:rPr>
            <w:noProof/>
            <w:webHidden/>
          </w:rPr>
          <w:instrText xml:space="preserve"> PAGEREF _Toc164337070 \h </w:instrText>
        </w:r>
        <w:r w:rsidR="006B7FDF">
          <w:rPr>
            <w:noProof/>
            <w:webHidden/>
          </w:rPr>
        </w:r>
        <w:r w:rsidR="006B7FDF">
          <w:rPr>
            <w:noProof/>
            <w:webHidden/>
          </w:rPr>
          <w:fldChar w:fldCharType="separate"/>
        </w:r>
        <w:r w:rsidR="006B7FDF">
          <w:rPr>
            <w:noProof/>
            <w:webHidden/>
          </w:rPr>
          <w:t>4</w:t>
        </w:r>
        <w:r w:rsidR="006B7FDF">
          <w:rPr>
            <w:noProof/>
            <w:webHidden/>
          </w:rPr>
          <w:fldChar w:fldCharType="end"/>
        </w:r>
      </w:hyperlink>
    </w:p>
    <w:p w14:paraId="2563D30E" w14:textId="29738340" w:rsidR="006B7FDF" w:rsidRDefault="00000000">
      <w:pPr>
        <w:pStyle w:val="TM2"/>
        <w:tabs>
          <w:tab w:val="left" w:pos="880"/>
          <w:tab w:val="right" w:leader="dot" w:pos="9062"/>
        </w:tabs>
        <w:rPr>
          <w:rFonts w:eastAsiaTheme="minorEastAsia"/>
          <w:noProof/>
          <w:kern w:val="2"/>
          <w:lang w:eastAsia="fr-CH"/>
          <w14:ligatures w14:val="standardContextual"/>
        </w:rPr>
      </w:pPr>
      <w:hyperlink w:anchor="_Toc164337071" w:history="1">
        <w:r w:rsidR="006B7FDF" w:rsidRPr="005773FA">
          <w:rPr>
            <w:rStyle w:val="Lienhypertexte"/>
            <w:noProof/>
          </w:rPr>
          <w:t>2.1</w:t>
        </w:r>
        <w:r w:rsidR="006B7FDF">
          <w:rPr>
            <w:rFonts w:eastAsiaTheme="minorEastAsia"/>
            <w:noProof/>
            <w:kern w:val="2"/>
            <w:lang w:eastAsia="fr-CH"/>
            <w14:ligatures w14:val="standardContextual"/>
          </w:rPr>
          <w:tab/>
        </w:r>
        <w:r w:rsidR="006B7FDF" w:rsidRPr="005773FA">
          <w:rPr>
            <w:rStyle w:val="Lienhypertexte"/>
            <w:noProof/>
          </w:rPr>
          <w:t>Installation et Hello World</w:t>
        </w:r>
        <w:r w:rsidR="006B7FDF">
          <w:rPr>
            <w:noProof/>
            <w:webHidden/>
          </w:rPr>
          <w:tab/>
        </w:r>
        <w:r w:rsidR="006B7FDF">
          <w:rPr>
            <w:noProof/>
            <w:webHidden/>
          </w:rPr>
          <w:fldChar w:fldCharType="begin"/>
        </w:r>
        <w:r w:rsidR="006B7FDF">
          <w:rPr>
            <w:noProof/>
            <w:webHidden/>
          </w:rPr>
          <w:instrText xml:space="preserve"> PAGEREF _Toc164337071 \h </w:instrText>
        </w:r>
        <w:r w:rsidR="006B7FDF">
          <w:rPr>
            <w:noProof/>
            <w:webHidden/>
          </w:rPr>
        </w:r>
        <w:r w:rsidR="006B7FDF">
          <w:rPr>
            <w:noProof/>
            <w:webHidden/>
          </w:rPr>
          <w:fldChar w:fldCharType="separate"/>
        </w:r>
        <w:r w:rsidR="006B7FDF">
          <w:rPr>
            <w:noProof/>
            <w:webHidden/>
          </w:rPr>
          <w:t>4</w:t>
        </w:r>
        <w:r w:rsidR="006B7FDF">
          <w:rPr>
            <w:noProof/>
            <w:webHidden/>
          </w:rPr>
          <w:fldChar w:fldCharType="end"/>
        </w:r>
      </w:hyperlink>
    </w:p>
    <w:p w14:paraId="01A47A76" w14:textId="29270E27" w:rsidR="006B7FDF" w:rsidRDefault="00000000">
      <w:pPr>
        <w:pStyle w:val="TM2"/>
        <w:tabs>
          <w:tab w:val="left" w:pos="880"/>
          <w:tab w:val="right" w:leader="dot" w:pos="9062"/>
        </w:tabs>
        <w:rPr>
          <w:rFonts w:eastAsiaTheme="minorEastAsia"/>
          <w:noProof/>
          <w:kern w:val="2"/>
          <w:lang w:eastAsia="fr-CH"/>
          <w14:ligatures w14:val="standardContextual"/>
        </w:rPr>
      </w:pPr>
      <w:hyperlink w:anchor="_Toc164337072" w:history="1">
        <w:r w:rsidR="006B7FDF" w:rsidRPr="005773FA">
          <w:rPr>
            <w:rStyle w:val="Lienhypertexte"/>
            <w:noProof/>
          </w:rPr>
          <w:t>2.2</w:t>
        </w:r>
        <w:r w:rsidR="006B7FDF">
          <w:rPr>
            <w:rFonts w:eastAsiaTheme="minorEastAsia"/>
            <w:noProof/>
            <w:kern w:val="2"/>
            <w:lang w:eastAsia="fr-CH"/>
            <w14:ligatures w14:val="standardContextual"/>
          </w:rPr>
          <w:tab/>
        </w:r>
        <w:r w:rsidR="006B7FDF" w:rsidRPr="005773FA">
          <w:rPr>
            <w:rStyle w:val="Lienhypertexte"/>
            <w:noProof/>
          </w:rPr>
          <w:t>Conteneurisation</w:t>
        </w:r>
        <w:r w:rsidR="006B7FDF">
          <w:rPr>
            <w:noProof/>
            <w:webHidden/>
          </w:rPr>
          <w:tab/>
        </w:r>
        <w:r w:rsidR="006B7FDF">
          <w:rPr>
            <w:noProof/>
            <w:webHidden/>
          </w:rPr>
          <w:fldChar w:fldCharType="begin"/>
        </w:r>
        <w:r w:rsidR="006B7FDF">
          <w:rPr>
            <w:noProof/>
            <w:webHidden/>
          </w:rPr>
          <w:instrText xml:space="preserve"> PAGEREF _Toc164337072 \h </w:instrText>
        </w:r>
        <w:r w:rsidR="006B7FDF">
          <w:rPr>
            <w:noProof/>
            <w:webHidden/>
          </w:rPr>
        </w:r>
        <w:r w:rsidR="006B7FDF">
          <w:rPr>
            <w:noProof/>
            <w:webHidden/>
          </w:rPr>
          <w:fldChar w:fldCharType="separate"/>
        </w:r>
        <w:r w:rsidR="006B7FDF">
          <w:rPr>
            <w:noProof/>
            <w:webHidden/>
          </w:rPr>
          <w:t>4</w:t>
        </w:r>
        <w:r w:rsidR="006B7FDF">
          <w:rPr>
            <w:noProof/>
            <w:webHidden/>
          </w:rPr>
          <w:fldChar w:fldCharType="end"/>
        </w:r>
      </w:hyperlink>
    </w:p>
    <w:p w14:paraId="1DFAA117" w14:textId="05BCD07D" w:rsidR="006B7FDF" w:rsidRDefault="00000000">
      <w:pPr>
        <w:pStyle w:val="TM2"/>
        <w:tabs>
          <w:tab w:val="left" w:pos="880"/>
          <w:tab w:val="right" w:leader="dot" w:pos="9062"/>
        </w:tabs>
        <w:rPr>
          <w:rFonts w:eastAsiaTheme="minorEastAsia"/>
          <w:noProof/>
          <w:kern w:val="2"/>
          <w:lang w:eastAsia="fr-CH"/>
          <w14:ligatures w14:val="standardContextual"/>
        </w:rPr>
      </w:pPr>
      <w:hyperlink w:anchor="_Toc164337073" w:history="1">
        <w:r w:rsidR="006B7FDF" w:rsidRPr="005773FA">
          <w:rPr>
            <w:rStyle w:val="Lienhypertexte"/>
            <w:noProof/>
          </w:rPr>
          <w:t>2.3</w:t>
        </w:r>
        <w:r w:rsidR="006B7FDF">
          <w:rPr>
            <w:rFonts w:eastAsiaTheme="minorEastAsia"/>
            <w:noProof/>
            <w:kern w:val="2"/>
            <w:lang w:eastAsia="fr-CH"/>
            <w14:ligatures w14:val="standardContextual"/>
          </w:rPr>
          <w:tab/>
        </w:r>
        <w:r w:rsidR="006B7FDF" w:rsidRPr="005773FA">
          <w:rPr>
            <w:rStyle w:val="Lienhypertexte"/>
            <w:noProof/>
          </w:rPr>
          <w:t>Création d'un projet Spring Boot</w:t>
        </w:r>
        <w:r w:rsidR="006B7FDF">
          <w:rPr>
            <w:noProof/>
            <w:webHidden/>
          </w:rPr>
          <w:tab/>
        </w:r>
        <w:r w:rsidR="006B7FDF">
          <w:rPr>
            <w:noProof/>
            <w:webHidden/>
          </w:rPr>
          <w:fldChar w:fldCharType="begin"/>
        </w:r>
        <w:r w:rsidR="006B7FDF">
          <w:rPr>
            <w:noProof/>
            <w:webHidden/>
          </w:rPr>
          <w:instrText xml:space="preserve"> PAGEREF _Toc164337073 \h </w:instrText>
        </w:r>
        <w:r w:rsidR="006B7FDF">
          <w:rPr>
            <w:noProof/>
            <w:webHidden/>
          </w:rPr>
        </w:r>
        <w:r w:rsidR="006B7FDF">
          <w:rPr>
            <w:noProof/>
            <w:webHidden/>
          </w:rPr>
          <w:fldChar w:fldCharType="separate"/>
        </w:r>
        <w:r w:rsidR="006B7FDF">
          <w:rPr>
            <w:noProof/>
            <w:webHidden/>
          </w:rPr>
          <w:t>4</w:t>
        </w:r>
        <w:r w:rsidR="006B7FDF">
          <w:rPr>
            <w:noProof/>
            <w:webHidden/>
          </w:rPr>
          <w:fldChar w:fldCharType="end"/>
        </w:r>
      </w:hyperlink>
    </w:p>
    <w:p w14:paraId="3302A6E1" w14:textId="0407774C" w:rsidR="006B7FDF" w:rsidRDefault="00000000">
      <w:pPr>
        <w:pStyle w:val="TM2"/>
        <w:tabs>
          <w:tab w:val="left" w:pos="880"/>
          <w:tab w:val="right" w:leader="dot" w:pos="9062"/>
        </w:tabs>
        <w:rPr>
          <w:rFonts w:eastAsiaTheme="minorEastAsia"/>
          <w:noProof/>
          <w:kern w:val="2"/>
          <w:lang w:eastAsia="fr-CH"/>
          <w14:ligatures w14:val="standardContextual"/>
        </w:rPr>
      </w:pPr>
      <w:hyperlink w:anchor="_Toc164337074" w:history="1">
        <w:r w:rsidR="006B7FDF" w:rsidRPr="005773FA">
          <w:rPr>
            <w:rStyle w:val="Lienhypertexte"/>
            <w:noProof/>
          </w:rPr>
          <w:t>2.4</w:t>
        </w:r>
        <w:r w:rsidR="006B7FDF">
          <w:rPr>
            <w:rFonts w:eastAsiaTheme="minorEastAsia"/>
            <w:noProof/>
            <w:kern w:val="2"/>
            <w:lang w:eastAsia="fr-CH"/>
            <w14:ligatures w14:val="standardContextual"/>
          </w:rPr>
          <w:tab/>
        </w:r>
        <w:r w:rsidR="006B7FDF" w:rsidRPr="005773FA">
          <w:rPr>
            <w:rStyle w:val="Lienhypertexte"/>
            <w:noProof/>
          </w:rPr>
          <w:t>Connexion à la DB JDBC</w:t>
        </w:r>
        <w:r w:rsidR="006B7FDF">
          <w:rPr>
            <w:noProof/>
            <w:webHidden/>
          </w:rPr>
          <w:tab/>
        </w:r>
        <w:r w:rsidR="006B7FDF">
          <w:rPr>
            <w:noProof/>
            <w:webHidden/>
          </w:rPr>
          <w:fldChar w:fldCharType="begin"/>
        </w:r>
        <w:r w:rsidR="006B7FDF">
          <w:rPr>
            <w:noProof/>
            <w:webHidden/>
          </w:rPr>
          <w:instrText xml:space="preserve"> PAGEREF _Toc164337074 \h </w:instrText>
        </w:r>
        <w:r w:rsidR="006B7FDF">
          <w:rPr>
            <w:noProof/>
            <w:webHidden/>
          </w:rPr>
        </w:r>
        <w:r w:rsidR="006B7FDF">
          <w:rPr>
            <w:noProof/>
            <w:webHidden/>
          </w:rPr>
          <w:fldChar w:fldCharType="separate"/>
        </w:r>
        <w:r w:rsidR="006B7FDF">
          <w:rPr>
            <w:noProof/>
            <w:webHidden/>
          </w:rPr>
          <w:t>5</w:t>
        </w:r>
        <w:r w:rsidR="006B7FDF">
          <w:rPr>
            <w:noProof/>
            <w:webHidden/>
          </w:rPr>
          <w:fldChar w:fldCharType="end"/>
        </w:r>
      </w:hyperlink>
    </w:p>
    <w:p w14:paraId="07C8DB93" w14:textId="0A32210B" w:rsidR="006B7FDF" w:rsidRDefault="00000000">
      <w:pPr>
        <w:pStyle w:val="TM2"/>
        <w:tabs>
          <w:tab w:val="left" w:pos="880"/>
          <w:tab w:val="right" w:leader="dot" w:pos="9062"/>
        </w:tabs>
        <w:rPr>
          <w:rFonts w:eastAsiaTheme="minorEastAsia"/>
          <w:noProof/>
          <w:kern w:val="2"/>
          <w:lang w:eastAsia="fr-CH"/>
          <w14:ligatures w14:val="standardContextual"/>
        </w:rPr>
      </w:pPr>
      <w:hyperlink w:anchor="_Toc164337075" w:history="1">
        <w:r w:rsidR="006B7FDF" w:rsidRPr="005773FA">
          <w:rPr>
            <w:rStyle w:val="Lienhypertexte"/>
            <w:noProof/>
          </w:rPr>
          <w:t>2.5</w:t>
        </w:r>
        <w:r w:rsidR="006B7FDF">
          <w:rPr>
            <w:rFonts w:eastAsiaTheme="minorEastAsia"/>
            <w:noProof/>
            <w:kern w:val="2"/>
            <w:lang w:eastAsia="fr-CH"/>
            <w14:ligatures w14:val="standardContextual"/>
          </w:rPr>
          <w:tab/>
        </w:r>
        <w:r w:rsidR="006B7FDF" w:rsidRPr="005773FA">
          <w:rPr>
            <w:rStyle w:val="Lienhypertexte"/>
            <w:noProof/>
          </w:rPr>
          <w:t>Connexion à la DB JPA</w:t>
        </w:r>
        <w:r w:rsidR="006B7FDF">
          <w:rPr>
            <w:noProof/>
            <w:webHidden/>
          </w:rPr>
          <w:tab/>
        </w:r>
        <w:r w:rsidR="006B7FDF">
          <w:rPr>
            <w:noProof/>
            <w:webHidden/>
          </w:rPr>
          <w:fldChar w:fldCharType="begin"/>
        </w:r>
        <w:r w:rsidR="006B7FDF">
          <w:rPr>
            <w:noProof/>
            <w:webHidden/>
          </w:rPr>
          <w:instrText xml:space="preserve"> PAGEREF _Toc164337075 \h </w:instrText>
        </w:r>
        <w:r w:rsidR="006B7FDF">
          <w:rPr>
            <w:noProof/>
            <w:webHidden/>
          </w:rPr>
        </w:r>
        <w:r w:rsidR="006B7FDF">
          <w:rPr>
            <w:noProof/>
            <w:webHidden/>
          </w:rPr>
          <w:fldChar w:fldCharType="separate"/>
        </w:r>
        <w:r w:rsidR="006B7FDF">
          <w:rPr>
            <w:noProof/>
            <w:webHidden/>
          </w:rPr>
          <w:t>5</w:t>
        </w:r>
        <w:r w:rsidR="006B7FDF">
          <w:rPr>
            <w:noProof/>
            <w:webHidden/>
          </w:rPr>
          <w:fldChar w:fldCharType="end"/>
        </w:r>
      </w:hyperlink>
    </w:p>
    <w:p w14:paraId="3F9C395B" w14:textId="717FEC12" w:rsidR="006B7FDF" w:rsidRDefault="00000000">
      <w:pPr>
        <w:pStyle w:val="TM2"/>
        <w:tabs>
          <w:tab w:val="left" w:pos="880"/>
          <w:tab w:val="right" w:leader="dot" w:pos="9062"/>
        </w:tabs>
        <w:rPr>
          <w:rFonts w:eastAsiaTheme="minorEastAsia"/>
          <w:noProof/>
          <w:kern w:val="2"/>
          <w:lang w:eastAsia="fr-CH"/>
          <w14:ligatures w14:val="standardContextual"/>
        </w:rPr>
      </w:pPr>
      <w:hyperlink w:anchor="_Toc164337076" w:history="1">
        <w:r w:rsidR="006B7FDF" w:rsidRPr="005773FA">
          <w:rPr>
            <w:rStyle w:val="Lienhypertexte"/>
            <w:noProof/>
          </w:rPr>
          <w:t>2.6</w:t>
        </w:r>
        <w:r w:rsidR="006B7FDF">
          <w:rPr>
            <w:rFonts w:eastAsiaTheme="minorEastAsia"/>
            <w:noProof/>
            <w:kern w:val="2"/>
            <w:lang w:eastAsia="fr-CH"/>
            <w14:ligatures w14:val="standardContextual"/>
          </w:rPr>
          <w:tab/>
        </w:r>
        <w:r w:rsidR="006B7FDF" w:rsidRPr="005773FA">
          <w:rPr>
            <w:rStyle w:val="Lienhypertexte"/>
            <w:noProof/>
          </w:rPr>
          <w:t>Connexion à la DB JPA avec DTO</w:t>
        </w:r>
        <w:r w:rsidR="006B7FDF">
          <w:rPr>
            <w:noProof/>
            <w:webHidden/>
          </w:rPr>
          <w:tab/>
        </w:r>
        <w:r w:rsidR="006B7FDF">
          <w:rPr>
            <w:noProof/>
            <w:webHidden/>
          </w:rPr>
          <w:fldChar w:fldCharType="begin"/>
        </w:r>
        <w:r w:rsidR="006B7FDF">
          <w:rPr>
            <w:noProof/>
            <w:webHidden/>
          </w:rPr>
          <w:instrText xml:space="preserve"> PAGEREF _Toc164337076 \h </w:instrText>
        </w:r>
        <w:r w:rsidR="006B7FDF">
          <w:rPr>
            <w:noProof/>
            <w:webHidden/>
          </w:rPr>
        </w:r>
        <w:r w:rsidR="006B7FDF">
          <w:rPr>
            <w:noProof/>
            <w:webHidden/>
          </w:rPr>
          <w:fldChar w:fldCharType="separate"/>
        </w:r>
        <w:r w:rsidR="006B7FDF">
          <w:rPr>
            <w:noProof/>
            <w:webHidden/>
          </w:rPr>
          <w:t>5</w:t>
        </w:r>
        <w:r w:rsidR="006B7FDF">
          <w:rPr>
            <w:noProof/>
            <w:webHidden/>
          </w:rPr>
          <w:fldChar w:fldCharType="end"/>
        </w:r>
      </w:hyperlink>
    </w:p>
    <w:p w14:paraId="67513AED" w14:textId="0001D2F0" w:rsidR="006B7FDF" w:rsidRDefault="00000000">
      <w:pPr>
        <w:pStyle w:val="TM2"/>
        <w:tabs>
          <w:tab w:val="left" w:pos="880"/>
          <w:tab w:val="right" w:leader="dot" w:pos="9062"/>
        </w:tabs>
        <w:rPr>
          <w:rFonts w:eastAsiaTheme="minorEastAsia"/>
          <w:noProof/>
          <w:kern w:val="2"/>
          <w:lang w:eastAsia="fr-CH"/>
          <w14:ligatures w14:val="standardContextual"/>
        </w:rPr>
      </w:pPr>
      <w:hyperlink w:anchor="_Toc164337077" w:history="1">
        <w:r w:rsidR="006B7FDF" w:rsidRPr="005773FA">
          <w:rPr>
            <w:rStyle w:val="Lienhypertexte"/>
            <w:noProof/>
          </w:rPr>
          <w:t>2.7</w:t>
        </w:r>
        <w:r w:rsidR="006B7FDF">
          <w:rPr>
            <w:rFonts w:eastAsiaTheme="minorEastAsia"/>
            <w:noProof/>
            <w:kern w:val="2"/>
            <w:lang w:eastAsia="fr-CH"/>
            <w14:ligatures w14:val="standardContextual"/>
          </w:rPr>
          <w:tab/>
        </w:r>
        <w:r w:rsidR="006B7FDF" w:rsidRPr="005773FA">
          <w:rPr>
            <w:rStyle w:val="Lienhypertexte"/>
            <w:noProof/>
          </w:rPr>
          <w:t>Gestion des sessions</w:t>
        </w:r>
        <w:r w:rsidR="006B7FDF">
          <w:rPr>
            <w:noProof/>
            <w:webHidden/>
          </w:rPr>
          <w:tab/>
        </w:r>
        <w:r w:rsidR="006B7FDF">
          <w:rPr>
            <w:noProof/>
            <w:webHidden/>
          </w:rPr>
          <w:fldChar w:fldCharType="begin"/>
        </w:r>
        <w:r w:rsidR="006B7FDF">
          <w:rPr>
            <w:noProof/>
            <w:webHidden/>
          </w:rPr>
          <w:instrText xml:space="preserve"> PAGEREF _Toc164337077 \h </w:instrText>
        </w:r>
        <w:r w:rsidR="006B7FDF">
          <w:rPr>
            <w:noProof/>
            <w:webHidden/>
          </w:rPr>
        </w:r>
        <w:r w:rsidR="006B7FDF">
          <w:rPr>
            <w:noProof/>
            <w:webHidden/>
          </w:rPr>
          <w:fldChar w:fldCharType="separate"/>
        </w:r>
        <w:r w:rsidR="006B7FDF">
          <w:rPr>
            <w:noProof/>
            <w:webHidden/>
          </w:rPr>
          <w:t>6</w:t>
        </w:r>
        <w:r w:rsidR="006B7FDF">
          <w:rPr>
            <w:noProof/>
            <w:webHidden/>
          </w:rPr>
          <w:fldChar w:fldCharType="end"/>
        </w:r>
      </w:hyperlink>
    </w:p>
    <w:p w14:paraId="324E769B" w14:textId="171CB19D" w:rsidR="006B7FDF" w:rsidRDefault="00000000">
      <w:pPr>
        <w:pStyle w:val="TM2"/>
        <w:tabs>
          <w:tab w:val="left" w:pos="880"/>
          <w:tab w:val="right" w:leader="dot" w:pos="9062"/>
        </w:tabs>
        <w:rPr>
          <w:rFonts w:eastAsiaTheme="minorEastAsia"/>
          <w:noProof/>
          <w:kern w:val="2"/>
          <w:lang w:eastAsia="fr-CH"/>
          <w14:ligatures w14:val="standardContextual"/>
        </w:rPr>
      </w:pPr>
      <w:hyperlink w:anchor="_Toc164337078" w:history="1">
        <w:r w:rsidR="006B7FDF" w:rsidRPr="005773FA">
          <w:rPr>
            <w:rStyle w:val="Lienhypertexte"/>
            <w:noProof/>
          </w:rPr>
          <w:t>2.8</w:t>
        </w:r>
        <w:r w:rsidR="006B7FDF">
          <w:rPr>
            <w:rFonts w:eastAsiaTheme="minorEastAsia"/>
            <w:noProof/>
            <w:kern w:val="2"/>
            <w:lang w:eastAsia="fr-CH"/>
            <w14:ligatures w14:val="standardContextual"/>
          </w:rPr>
          <w:tab/>
        </w:r>
        <w:r w:rsidR="006B7FDF" w:rsidRPr="005773FA">
          <w:rPr>
            <w:rStyle w:val="Lienhypertexte"/>
            <w:noProof/>
          </w:rPr>
          <w:t>Documentation API avec Swagger</w:t>
        </w:r>
        <w:r w:rsidR="006B7FDF">
          <w:rPr>
            <w:noProof/>
            <w:webHidden/>
          </w:rPr>
          <w:tab/>
        </w:r>
        <w:r w:rsidR="006B7FDF">
          <w:rPr>
            <w:noProof/>
            <w:webHidden/>
          </w:rPr>
          <w:fldChar w:fldCharType="begin"/>
        </w:r>
        <w:r w:rsidR="006B7FDF">
          <w:rPr>
            <w:noProof/>
            <w:webHidden/>
          </w:rPr>
          <w:instrText xml:space="preserve"> PAGEREF _Toc164337078 \h </w:instrText>
        </w:r>
        <w:r w:rsidR="006B7FDF">
          <w:rPr>
            <w:noProof/>
            <w:webHidden/>
          </w:rPr>
        </w:r>
        <w:r w:rsidR="006B7FDF">
          <w:rPr>
            <w:noProof/>
            <w:webHidden/>
          </w:rPr>
          <w:fldChar w:fldCharType="separate"/>
        </w:r>
        <w:r w:rsidR="006B7FDF">
          <w:rPr>
            <w:noProof/>
            <w:webHidden/>
          </w:rPr>
          <w:t>7</w:t>
        </w:r>
        <w:r w:rsidR="006B7FDF">
          <w:rPr>
            <w:noProof/>
            <w:webHidden/>
          </w:rPr>
          <w:fldChar w:fldCharType="end"/>
        </w:r>
      </w:hyperlink>
    </w:p>
    <w:p w14:paraId="0728F05A" w14:textId="61C255EB" w:rsidR="006B7FDF" w:rsidRDefault="00000000">
      <w:pPr>
        <w:pStyle w:val="TM2"/>
        <w:tabs>
          <w:tab w:val="left" w:pos="880"/>
          <w:tab w:val="right" w:leader="dot" w:pos="9062"/>
        </w:tabs>
        <w:rPr>
          <w:rFonts w:eastAsiaTheme="minorEastAsia"/>
          <w:noProof/>
          <w:kern w:val="2"/>
          <w:lang w:eastAsia="fr-CH"/>
          <w14:ligatures w14:val="standardContextual"/>
        </w:rPr>
      </w:pPr>
      <w:hyperlink w:anchor="_Toc164337079" w:history="1">
        <w:r w:rsidR="006B7FDF" w:rsidRPr="005773FA">
          <w:rPr>
            <w:rStyle w:val="Lienhypertexte"/>
            <w:noProof/>
          </w:rPr>
          <w:t>2.9</w:t>
        </w:r>
        <w:r w:rsidR="006B7FDF">
          <w:rPr>
            <w:rFonts w:eastAsiaTheme="minorEastAsia"/>
            <w:noProof/>
            <w:kern w:val="2"/>
            <w:lang w:eastAsia="fr-CH"/>
            <w14:ligatures w14:val="standardContextual"/>
          </w:rPr>
          <w:tab/>
        </w:r>
        <w:r w:rsidR="006B7FDF" w:rsidRPr="005773FA">
          <w:rPr>
            <w:rStyle w:val="Lienhypertexte"/>
            <w:noProof/>
          </w:rPr>
          <w:t>Hébergement</w:t>
        </w:r>
        <w:r w:rsidR="006B7FDF">
          <w:rPr>
            <w:noProof/>
            <w:webHidden/>
          </w:rPr>
          <w:tab/>
        </w:r>
        <w:r w:rsidR="006B7FDF">
          <w:rPr>
            <w:noProof/>
            <w:webHidden/>
          </w:rPr>
          <w:fldChar w:fldCharType="begin"/>
        </w:r>
        <w:r w:rsidR="006B7FDF">
          <w:rPr>
            <w:noProof/>
            <w:webHidden/>
          </w:rPr>
          <w:instrText xml:space="preserve"> PAGEREF _Toc164337079 \h </w:instrText>
        </w:r>
        <w:r w:rsidR="006B7FDF">
          <w:rPr>
            <w:noProof/>
            <w:webHidden/>
          </w:rPr>
        </w:r>
        <w:r w:rsidR="006B7FDF">
          <w:rPr>
            <w:noProof/>
            <w:webHidden/>
          </w:rPr>
          <w:fldChar w:fldCharType="separate"/>
        </w:r>
        <w:r w:rsidR="006B7FDF">
          <w:rPr>
            <w:noProof/>
            <w:webHidden/>
          </w:rPr>
          <w:t>8</w:t>
        </w:r>
        <w:r w:rsidR="006B7FDF">
          <w:rPr>
            <w:noProof/>
            <w:webHidden/>
          </w:rPr>
          <w:fldChar w:fldCharType="end"/>
        </w:r>
      </w:hyperlink>
    </w:p>
    <w:p w14:paraId="48997095" w14:textId="32A9D741" w:rsidR="006B7FDF" w:rsidRDefault="00000000">
      <w:pPr>
        <w:pStyle w:val="TM1"/>
        <w:tabs>
          <w:tab w:val="left" w:pos="440"/>
        </w:tabs>
        <w:rPr>
          <w:rFonts w:eastAsiaTheme="minorEastAsia"/>
          <w:noProof/>
          <w:kern w:val="2"/>
          <w:lang w:eastAsia="fr-CH"/>
          <w14:ligatures w14:val="standardContextual"/>
        </w:rPr>
      </w:pPr>
      <w:hyperlink w:anchor="_Toc164337080" w:history="1">
        <w:r w:rsidR="006B7FDF" w:rsidRPr="005773FA">
          <w:rPr>
            <w:rStyle w:val="Lienhypertexte"/>
            <w:noProof/>
          </w:rPr>
          <w:t>3</w:t>
        </w:r>
        <w:r w:rsidR="006B7FDF">
          <w:rPr>
            <w:rFonts w:eastAsiaTheme="minorEastAsia"/>
            <w:noProof/>
            <w:kern w:val="2"/>
            <w:lang w:eastAsia="fr-CH"/>
            <w14:ligatures w14:val="standardContextual"/>
          </w:rPr>
          <w:tab/>
        </w:r>
        <w:r w:rsidR="006B7FDF" w:rsidRPr="005773FA">
          <w:rPr>
            <w:rStyle w:val="Lienhypertexte"/>
            <w:noProof/>
          </w:rPr>
          <w:t>Analyse à faire complètement avec EA -&gt; à rendre uniquement le fichier EA</w:t>
        </w:r>
        <w:r w:rsidR="006B7FDF">
          <w:rPr>
            <w:noProof/>
            <w:webHidden/>
          </w:rPr>
          <w:tab/>
        </w:r>
        <w:r w:rsidR="006B7FDF">
          <w:rPr>
            <w:noProof/>
            <w:webHidden/>
          </w:rPr>
          <w:fldChar w:fldCharType="begin"/>
        </w:r>
        <w:r w:rsidR="006B7FDF">
          <w:rPr>
            <w:noProof/>
            <w:webHidden/>
          </w:rPr>
          <w:instrText xml:space="preserve"> PAGEREF _Toc164337080 \h </w:instrText>
        </w:r>
        <w:r w:rsidR="006B7FDF">
          <w:rPr>
            <w:noProof/>
            <w:webHidden/>
          </w:rPr>
        </w:r>
        <w:r w:rsidR="006B7FDF">
          <w:rPr>
            <w:noProof/>
            <w:webHidden/>
          </w:rPr>
          <w:fldChar w:fldCharType="separate"/>
        </w:r>
        <w:r w:rsidR="006B7FDF">
          <w:rPr>
            <w:noProof/>
            <w:webHidden/>
          </w:rPr>
          <w:t>9</w:t>
        </w:r>
        <w:r w:rsidR="006B7FDF">
          <w:rPr>
            <w:noProof/>
            <w:webHidden/>
          </w:rPr>
          <w:fldChar w:fldCharType="end"/>
        </w:r>
      </w:hyperlink>
    </w:p>
    <w:p w14:paraId="4180CD56" w14:textId="3D54C82E" w:rsidR="006B7FDF" w:rsidRDefault="00000000">
      <w:pPr>
        <w:pStyle w:val="TM3"/>
        <w:tabs>
          <w:tab w:val="left" w:pos="1320"/>
          <w:tab w:val="right" w:leader="dot" w:pos="9062"/>
        </w:tabs>
        <w:rPr>
          <w:rFonts w:eastAsiaTheme="minorEastAsia"/>
          <w:noProof/>
          <w:kern w:val="2"/>
          <w:lang w:eastAsia="fr-CH"/>
          <w14:ligatures w14:val="standardContextual"/>
        </w:rPr>
      </w:pPr>
      <w:hyperlink w:anchor="_Toc164337081" w:history="1">
        <w:r w:rsidR="006B7FDF" w:rsidRPr="005773FA">
          <w:rPr>
            <w:rStyle w:val="Lienhypertexte"/>
            <w:noProof/>
            <w:lang w:val="en-US"/>
          </w:rPr>
          <w:t>3.1.1</w:t>
        </w:r>
        <w:r w:rsidR="006B7FDF">
          <w:rPr>
            <w:rFonts w:eastAsiaTheme="minorEastAsia"/>
            <w:noProof/>
            <w:kern w:val="2"/>
            <w:lang w:eastAsia="fr-CH"/>
            <w14:ligatures w14:val="standardContextual"/>
          </w:rPr>
          <w:tab/>
        </w:r>
        <w:r w:rsidR="006B7FDF" w:rsidRPr="005773FA">
          <w:rPr>
            <w:rStyle w:val="Lienhypertexte"/>
            <w:noProof/>
            <w:lang w:val="en-US"/>
          </w:rPr>
          <w:t>Use case client et use case Rest</w:t>
        </w:r>
        <w:r w:rsidR="006B7FDF">
          <w:rPr>
            <w:noProof/>
            <w:webHidden/>
          </w:rPr>
          <w:tab/>
        </w:r>
        <w:r w:rsidR="006B7FDF">
          <w:rPr>
            <w:noProof/>
            <w:webHidden/>
          </w:rPr>
          <w:fldChar w:fldCharType="begin"/>
        </w:r>
        <w:r w:rsidR="006B7FDF">
          <w:rPr>
            <w:noProof/>
            <w:webHidden/>
          </w:rPr>
          <w:instrText xml:space="preserve"> PAGEREF _Toc164337081 \h </w:instrText>
        </w:r>
        <w:r w:rsidR="006B7FDF">
          <w:rPr>
            <w:noProof/>
            <w:webHidden/>
          </w:rPr>
        </w:r>
        <w:r w:rsidR="006B7FDF">
          <w:rPr>
            <w:noProof/>
            <w:webHidden/>
          </w:rPr>
          <w:fldChar w:fldCharType="separate"/>
        </w:r>
        <w:r w:rsidR="006B7FDF">
          <w:rPr>
            <w:noProof/>
            <w:webHidden/>
          </w:rPr>
          <w:t>9</w:t>
        </w:r>
        <w:r w:rsidR="006B7FDF">
          <w:rPr>
            <w:noProof/>
            <w:webHidden/>
          </w:rPr>
          <w:fldChar w:fldCharType="end"/>
        </w:r>
      </w:hyperlink>
    </w:p>
    <w:p w14:paraId="0552217B" w14:textId="3FB700DB" w:rsidR="006B7FDF" w:rsidRDefault="00000000">
      <w:pPr>
        <w:pStyle w:val="TM3"/>
        <w:tabs>
          <w:tab w:val="left" w:pos="1320"/>
          <w:tab w:val="right" w:leader="dot" w:pos="9062"/>
        </w:tabs>
        <w:rPr>
          <w:rFonts w:eastAsiaTheme="minorEastAsia"/>
          <w:noProof/>
          <w:kern w:val="2"/>
          <w:lang w:eastAsia="fr-CH"/>
          <w14:ligatures w14:val="standardContextual"/>
        </w:rPr>
      </w:pPr>
      <w:hyperlink w:anchor="_Toc164337082" w:history="1">
        <w:r w:rsidR="006B7FDF" w:rsidRPr="005773FA">
          <w:rPr>
            <w:rStyle w:val="Lienhypertexte"/>
            <w:noProof/>
          </w:rPr>
          <w:t>3.1.2</w:t>
        </w:r>
        <w:r w:rsidR="006B7FDF">
          <w:rPr>
            <w:rFonts w:eastAsiaTheme="minorEastAsia"/>
            <w:noProof/>
            <w:kern w:val="2"/>
            <w:lang w:eastAsia="fr-CH"/>
            <w14:ligatures w14:val="standardContextual"/>
          </w:rPr>
          <w:tab/>
        </w:r>
        <w:r w:rsidR="006B7FDF" w:rsidRPr="005773FA">
          <w:rPr>
            <w:rStyle w:val="Lienhypertexte"/>
            <w:noProof/>
          </w:rPr>
          <w:t>Activity Diagram d'un cas complet navigant dans les applications avec les explications</w:t>
        </w:r>
        <w:r w:rsidR="006B7FDF">
          <w:rPr>
            <w:noProof/>
            <w:webHidden/>
          </w:rPr>
          <w:tab/>
        </w:r>
        <w:r w:rsidR="006B7FDF">
          <w:rPr>
            <w:noProof/>
            <w:webHidden/>
          </w:rPr>
          <w:fldChar w:fldCharType="begin"/>
        </w:r>
        <w:r w:rsidR="006B7FDF">
          <w:rPr>
            <w:noProof/>
            <w:webHidden/>
          </w:rPr>
          <w:instrText xml:space="preserve"> PAGEREF _Toc164337082 \h </w:instrText>
        </w:r>
        <w:r w:rsidR="006B7FDF">
          <w:rPr>
            <w:noProof/>
            <w:webHidden/>
          </w:rPr>
        </w:r>
        <w:r w:rsidR="006B7FDF">
          <w:rPr>
            <w:noProof/>
            <w:webHidden/>
          </w:rPr>
          <w:fldChar w:fldCharType="separate"/>
        </w:r>
        <w:r w:rsidR="006B7FDF">
          <w:rPr>
            <w:noProof/>
            <w:webHidden/>
          </w:rPr>
          <w:t>9</w:t>
        </w:r>
        <w:r w:rsidR="006B7FDF">
          <w:rPr>
            <w:noProof/>
            <w:webHidden/>
          </w:rPr>
          <w:fldChar w:fldCharType="end"/>
        </w:r>
      </w:hyperlink>
    </w:p>
    <w:p w14:paraId="3ADB18DE" w14:textId="376A6F2F" w:rsidR="006B7FDF" w:rsidRDefault="00000000">
      <w:pPr>
        <w:pStyle w:val="TM3"/>
        <w:tabs>
          <w:tab w:val="left" w:pos="1320"/>
          <w:tab w:val="right" w:leader="dot" w:pos="9062"/>
        </w:tabs>
        <w:rPr>
          <w:rFonts w:eastAsiaTheme="minorEastAsia"/>
          <w:noProof/>
          <w:kern w:val="2"/>
          <w:lang w:eastAsia="fr-CH"/>
          <w14:ligatures w14:val="standardContextual"/>
        </w:rPr>
      </w:pPr>
      <w:hyperlink w:anchor="_Toc164337083" w:history="1">
        <w:r w:rsidR="006B7FDF" w:rsidRPr="005773FA">
          <w:rPr>
            <w:rStyle w:val="Lienhypertexte"/>
            <w:noProof/>
          </w:rPr>
          <w:t>3.1.3</w:t>
        </w:r>
        <w:r w:rsidR="006B7FDF">
          <w:rPr>
            <w:rFonts w:eastAsiaTheme="minorEastAsia"/>
            <w:noProof/>
            <w:kern w:val="2"/>
            <w:lang w:eastAsia="fr-CH"/>
            <w14:ligatures w14:val="standardContextual"/>
          </w:rPr>
          <w:tab/>
        </w:r>
        <w:r w:rsidR="006B7FDF" w:rsidRPr="005773FA">
          <w:rPr>
            <w:rStyle w:val="Lienhypertexte"/>
            <w:noProof/>
          </w:rPr>
          <w:t>Sequence System global entre les applications</w:t>
        </w:r>
        <w:r w:rsidR="006B7FDF">
          <w:rPr>
            <w:noProof/>
            <w:webHidden/>
          </w:rPr>
          <w:tab/>
        </w:r>
        <w:r w:rsidR="006B7FDF">
          <w:rPr>
            <w:noProof/>
            <w:webHidden/>
          </w:rPr>
          <w:fldChar w:fldCharType="begin"/>
        </w:r>
        <w:r w:rsidR="006B7FDF">
          <w:rPr>
            <w:noProof/>
            <w:webHidden/>
          </w:rPr>
          <w:instrText xml:space="preserve"> PAGEREF _Toc164337083 \h </w:instrText>
        </w:r>
        <w:r w:rsidR="006B7FDF">
          <w:rPr>
            <w:noProof/>
            <w:webHidden/>
          </w:rPr>
        </w:r>
        <w:r w:rsidR="006B7FDF">
          <w:rPr>
            <w:noProof/>
            <w:webHidden/>
          </w:rPr>
          <w:fldChar w:fldCharType="separate"/>
        </w:r>
        <w:r w:rsidR="006B7FDF">
          <w:rPr>
            <w:noProof/>
            <w:webHidden/>
          </w:rPr>
          <w:t>9</w:t>
        </w:r>
        <w:r w:rsidR="006B7FDF">
          <w:rPr>
            <w:noProof/>
            <w:webHidden/>
          </w:rPr>
          <w:fldChar w:fldCharType="end"/>
        </w:r>
      </w:hyperlink>
    </w:p>
    <w:p w14:paraId="0255C46F" w14:textId="733E76BA" w:rsidR="006B7FDF" w:rsidRDefault="00000000">
      <w:pPr>
        <w:pStyle w:val="TM1"/>
        <w:tabs>
          <w:tab w:val="left" w:pos="440"/>
        </w:tabs>
        <w:rPr>
          <w:rFonts w:eastAsiaTheme="minorEastAsia"/>
          <w:noProof/>
          <w:kern w:val="2"/>
          <w:lang w:eastAsia="fr-CH"/>
          <w14:ligatures w14:val="standardContextual"/>
        </w:rPr>
      </w:pPr>
      <w:hyperlink w:anchor="_Toc164337084" w:history="1">
        <w:r w:rsidR="006B7FDF" w:rsidRPr="005773FA">
          <w:rPr>
            <w:rStyle w:val="Lienhypertexte"/>
            <w:noProof/>
          </w:rPr>
          <w:t>4</w:t>
        </w:r>
        <w:r w:rsidR="006B7FDF">
          <w:rPr>
            <w:rFonts w:eastAsiaTheme="minorEastAsia"/>
            <w:noProof/>
            <w:kern w:val="2"/>
            <w:lang w:eastAsia="fr-CH"/>
            <w14:ligatures w14:val="standardContextual"/>
          </w:rPr>
          <w:tab/>
        </w:r>
        <w:r w:rsidR="006B7FDF" w:rsidRPr="005773FA">
          <w:rPr>
            <w:rStyle w:val="Lienhypertexte"/>
            <w:noProof/>
          </w:rPr>
          <w:t>Conception à faire complétement avec EA -&gt; à rendre uniquement le fichier EA</w:t>
        </w:r>
        <w:r w:rsidR="006B7FDF">
          <w:rPr>
            <w:noProof/>
            <w:webHidden/>
          </w:rPr>
          <w:tab/>
        </w:r>
        <w:r w:rsidR="006B7FDF">
          <w:rPr>
            <w:noProof/>
            <w:webHidden/>
          </w:rPr>
          <w:fldChar w:fldCharType="begin"/>
        </w:r>
        <w:r w:rsidR="006B7FDF">
          <w:rPr>
            <w:noProof/>
            <w:webHidden/>
          </w:rPr>
          <w:instrText xml:space="preserve"> PAGEREF _Toc164337084 \h </w:instrText>
        </w:r>
        <w:r w:rsidR="006B7FDF">
          <w:rPr>
            <w:noProof/>
            <w:webHidden/>
          </w:rPr>
        </w:r>
        <w:r w:rsidR="006B7FDF">
          <w:rPr>
            <w:noProof/>
            <w:webHidden/>
          </w:rPr>
          <w:fldChar w:fldCharType="separate"/>
        </w:r>
        <w:r w:rsidR="006B7FDF">
          <w:rPr>
            <w:noProof/>
            <w:webHidden/>
          </w:rPr>
          <w:t>10</w:t>
        </w:r>
        <w:r w:rsidR="006B7FDF">
          <w:rPr>
            <w:noProof/>
            <w:webHidden/>
          </w:rPr>
          <w:fldChar w:fldCharType="end"/>
        </w:r>
      </w:hyperlink>
    </w:p>
    <w:p w14:paraId="2F5D8A40" w14:textId="10D71BEB" w:rsidR="006B7FDF" w:rsidRDefault="00000000">
      <w:pPr>
        <w:pStyle w:val="TM2"/>
        <w:tabs>
          <w:tab w:val="left" w:pos="880"/>
          <w:tab w:val="right" w:leader="dot" w:pos="9062"/>
        </w:tabs>
        <w:rPr>
          <w:rFonts w:eastAsiaTheme="minorEastAsia"/>
          <w:noProof/>
          <w:kern w:val="2"/>
          <w:lang w:eastAsia="fr-CH"/>
          <w14:ligatures w14:val="standardContextual"/>
        </w:rPr>
      </w:pPr>
      <w:hyperlink w:anchor="_Toc164337085" w:history="1">
        <w:r w:rsidR="006B7FDF" w:rsidRPr="005773FA">
          <w:rPr>
            <w:rStyle w:val="Lienhypertexte"/>
            <w:noProof/>
          </w:rPr>
          <w:t>4.1</w:t>
        </w:r>
        <w:r w:rsidR="006B7FDF">
          <w:rPr>
            <w:rFonts w:eastAsiaTheme="minorEastAsia"/>
            <w:noProof/>
            <w:kern w:val="2"/>
            <w:lang w:eastAsia="fr-CH"/>
            <w14:ligatures w14:val="standardContextual"/>
          </w:rPr>
          <w:tab/>
        </w:r>
        <w:r w:rsidR="006B7FDF" w:rsidRPr="005773FA">
          <w:rPr>
            <w:rStyle w:val="Lienhypertexte"/>
            <w:noProof/>
          </w:rPr>
          <w:t>Class Diagram complet avec les explications de chaque application</w:t>
        </w:r>
        <w:r w:rsidR="006B7FDF">
          <w:rPr>
            <w:noProof/>
            <w:webHidden/>
          </w:rPr>
          <w:tab/>
        </w:r>
        <w:r w:rsidR="006B7FDF">
          <w:rPr>
            <w:noProof/>
            <w:webHidden/>
          </w:rPr>
          <w:fldChar w:fldCharType="begin"/>
        </w:r>
        <w:r w:rsidR="006B7FDF">
          <w:rPr>
            <w:noProof/>
            <w:webHidden/>
          </w:rPr>
          <w:instrText xml:space="preserve"> PAGEREF _Toc164337085 \h </w:instrText>
        </w:r>
        <w:r w:rsidR="006B7FDF">
          <w:rPr>
            <w:noProof/>
            <w:webHidden/>
          </w:rPr>
        </w:r>
        <w:r w:rsidR="006B7FDF">
          <w:rPr>
            <w:noProof/>
            <w:webHidden/>
          </w:rPr>
          <w:fldChar w:fldCharType="separate"/>
        </w:r>
        <w:r w:rsidR="006B7FDF">
          <w:rPr>
            <w:noProof/>
            <w:webHidden/>
          </w:rPr>
          <w:t>10</w:t>
        </w:r>
        <w:r w:rsidR="006B7FDF">
          <w:rPr>
            <w:noProof/>
            <w:webHidden/>
          </w:rPr>
          <w:fldChar w:fldCharType="end"/>
        </w:r>
      </w:hyperlink>
    </w:p>
    <w:p w14:paraId="328D8E5F" w14:textId="61477317" w:rsidR="006B7FDF" w:rsidRDefault="00000000">
      <w:pPr>
        <w:pStyle w:val="TM1"/>
        <w:tabs>
          <w:tab w:val="left" w:pos="440"/>
        </w:tabs>
        <w:rPr>
          <w:rFonts w:eastAsiaTheme="minorEastAsia"/>
          <w:noProof/>
          <w:kern w:val="2"/>
          <w:lang w:eastAsia="fr-CH"/>
          <w14:ligatures w14:val="standardContextual"/>
        </w:rPr>
      </w:pPr>
      <w:hyperlink w:anchor="_Toc164337086" w:history="1">
        <w:r w:rsidR="006B7FDF" w:rsidRPr="005773FA">
          <w:rPr>
            <w:rStyle w:val="Lienhypertexte"/>
            <w:noProof/>
          </w:rPr>
          <w:t>5</w:t>
        </w:r>
        <w:r w:rsidR="006B7FDF">
          <w:rPr>
            <w:rFonts w:eastAsiaTheme="minorEastAsia"/>
            <w:noProof/>
            <w:kern w:val="2"/>
            <w:lang w:eastAsia="fr-CH"/>
            <w14:ligatures w14:val="standardContextual"/>
          </w:rPr>
          <w:tab/>
        </w:r>
        <w:r w:rsidR="006B7FDF" w:rsidRPr="005773FA">
          <w:rPr>
            <w:rStyle w:val="Lienhypertexte"/>
            <w:noProof/>
          </w:rPr>
          <w:t>Bases de données</w:t>
        </w:r>
        <w:r w:rsidR="006B7FDF">
          <w:rPr>
            <w:noProof/>
            <w:webHidden/>
          </w:rPr>
          <w:tab/>
        </w:r>
        <w:r w:rsidR="006B7FDF">
          <w:rPr>
            <w:noProof/>
            <w:webHidden/>
          </w:rPr>
          <w:fldChar w:fldCharType="begin"/>
        </w:r>
        <w:r w:rsidR="006B7FDF">
          <w:rPr>
            <w:noProof/>
            <w:webHidden/>
          </w:rPr>
          <w:instrText xml:space="preserve"> PAGEREF _Toc164337086 \h </w:instrText>
        </w:r>
        <w:r w:rsidR="006B7FDF">
          <w:rPr>
            <w:noProof/>
            <w:webHidden/>
          </w:rPr>
        </w:r>
        <w:r w:rsidR="006B7FDF">
          <w:rPr>
            <w:noProof/>
            <w:webHidden/>
          </w:rPr>
          <w:fldChar w:fldCharType="separate"/>
        </w:r>
        <w:r w:rsidR="006B7FDF">
          <w:rPr>
            <w:noProof/>
            <w:webHidden/>
          </w:rPr>
          <w:t>11</w:t>
        </w:r>
        <w:r w:rsidR="006B7FDF">
          <w:rPr>
            <w:noProof/>
            <w:webHidden/>
          </w:rPr>
          <w:fldChar w:fldCharType="end"/>
        </w:r>
      </w:hyperlink>
    </w:p>
    <w:p w14:paraId="7B9BAA2D" w14:textId="6FABD951" w:rsidR="006B7FDF" w:rsidRDefault="00000000">
      <w:pPr>
        <w:pStyle w:val="TM2"/>
        <w:tabs>
          <w:tab w:val="left" w:pos="880"/>
          <w:tab w:val="right" w:leader="dot" w:pos="9062"/>
        </w:tabs>
        <w:rPr>
          <w:rFonts w:eastAsiaTheme="minorEastAsia"/>
          <w:noProof/>
          <w:kern w:val="2"/>
          <w:lang w:eastAsia="fr-CH"/>
          <w14:ligatures w14:val="standardContextual"/>
        </w:rPr>
      </w:pPr>
      <w:hyperlink w:anchor="_Toc164337087" w:history="1">
        <w:r w:rsidR="006B7FDF" w:rsidRPr="005773FA">
          <w:rPr>
            <w:rStyle w:val="Lienhypertexte"/>
            <w:noProof/>
          </w:rPr>
          <w:t>5.1</w:t>
        </w:r>
        <w:r w:rsidR="006B7FDF">
          <w:rPr>
            <w:rFonts w:eastAsiaTheme="minorEastAsia"/>
            <w:noProof/>
            <w:kern w:val="2"/>
            <w:lang w:eastAsia="fr-CH"/>
            <w14:ligatures w14:val="standardContextual"/>
          </w:rPr>
          <w:tab/>
        </w:r>
        <w:r w:rsidR="006B7FDF" w:rsidRPr="005773FA">
          <w:rPr>
            <w:rStyle w:val="Lienhypertexte"/>
            <w:noProof/>
          </w:rPr>
          <w:t>Modèles WorkBench MySQL</w:t>
        </w:r>
        <w:r w:rsidR="006B7FDF">
          <w:rPr>
            <w:noProof/>
            <w:webHidden/>
          </w:rPr>
          <w:tab/>
        </w:r>
        <w:r w:rsidR="006B7FDF">
          <w:rPr>
            <w:noProof/>
            <w:webHidden/>
          </w:rPr>
          <w:fldChar w:fldCharType="begin"/>
        </w:r>
        <w:r w:rsidR="006B7FDF">
          <w:rPr>
            <w:noProof/>
            <w:webHidden/>
          </w:rPr>
          <w:instrText xml:space="preserve"> PAGEREF _Toc164337087 \h </w:instrText>
        </w:r>
        <w:r w:rsidR="006B7FDF">
          <w:rPr>
            <w:noProof/>
            <w:webHidden/>
          </w:rPr>
        </w:r>
        <w:r w:rsidR="006B7FDF">
          <w:rPr>
            <w:noProof/>
            <w:webHidden/>
          </w:rPr>
          <w:fldChar w:fldCharType="separate"/>
        </w:r>
        <w:r w:rsidR="006B7FDF">
          <w:rPr>
            <w:noProof/>
            <w:webHidden/>
          </w:rPr>
          <w:t>11</w:t>
        </w:r>
        <w:r w:rsidR="006B7FDF">
          <w:rPr>
            <w:noProof/>
            <w:webHidden/>
          </w:rPr>
          <w:fldChar w:fldCharType="end"/>
        </w:r>
      </w:hyperlink>
    </w:p>
    <w:p w14:paraId="1DDC6E1F" w14:textId="2B2FD3F7" w:rsidR="006B7FDF" w:rsidRDefault="00000000">
      <w:pPr>
        <w:pStyle w:val="TM1"/>
        <w:tabs>
          <w:tab w:val="left" w:pos="440"/>
        </w:tabs>
        <w:rPr>
          <w:rFonts w:eastAsiaTheme="minorEastAsia"/>
          <w:noProof/>
          <w:kern w:val="2"/>
          <w:lang w:eastAsia="fr-CH"/>
          <w14:ligatures w14:val="standardContextual"/>
        </w:rPr>
      </w:pPr>
      <w:hyperlink w:anchor="_Toc164337088" w:history="1">
        <w:r w:rsidR="006B7FDF" w:rsidRPr="005773FA">
          <w:rPr>
            <w:rStyle w:val="Lienhypertexte"/>
            <w:noProof/>
          </w:rPr>
          <w:t>6</w:t>
        </w:r>
        <w:r w:rsidR="006B7FDF">
          <w:rPr>
            <w:rFonts w:eastAsiaTheme="minorEastAsia"/>
            <w:noProof/>
            <w:kern w:val="2"/>
            <w:lang w:eastAsia="fr-CH"/>
            <w14:ligatures w14:val="standardContextual"/>
          </w:rPr>
          <w:tab/>
        </w:r>
        <w:r w:rsidR="006B7FDF" w:rsidRPr="005773FA">
          <w:rPr>
            <w:rStyle w:val="Lienhypertexte"/>
            <w:noProof/>
          </w:rPr>
          <w:t>Implémentation des applications &lt;Le client Ap1&gt; et &lt;Le client Ap2&gt;</w:t>
        </w:r>
        <w:r w:rsidR="006B7FDF">
          <w:rPr>
            <w:noProof/>
            <w:webHidden/>
          </w:rPr>
          <w:tab/>
        </w:r>
        <w:r w:rsidR="006B7FDF">
          <w:rPr>
            <w:noProof/>
            <w:webHidden/>
          </w:rPr>
          <w:fldChar w:fldCharType="begin"/>
        </w:r>
        <w:r w:rsidR="006B7FDF">
          <w:rPr>
            <w:noProof/>
            <w:webHidden/>
          </w:rPr>
          <w:instrText xml:space="preserve"> PAGEREF _Toc164337088 \h </w:instrText>
        </w:r>
        <w:r w:rsidR="006B7FDF">
          <w:rPr>
            <w:noProof/>
            <w:webHidden/>
          </w:rPr>
        </w:r>
        <w:r w:rsidR="006B7FDF">
          <w:rPr>
            <w:noProof/>
            <w:webHidden/>
          </w:rPr>
          <w:fldChar w:fldCharType="separate"/>
        </w:r>
        <w:r w:rsidR="006B7FDF">
          <w:rPr>
            <w:noProof/>
            <w:webHidden/>
          </w:rPr>
          <w:t>12</w:t>
        </w:r>
        <w:r w:rsidR="006B7FDF">
          <w:rPr>
            <w:noProof/>
            <w:webHidden/>
          </w:rPr>
          <w:fldChar w:fldCharType="end"/>
        </w:r>
      </w:hyperlink>
    </w:p>
    <w:p w14:paraId="2C7952C9" w14:textId="42CEFB87" w:rsidR="006B7FDF" w:rsidRDefault="00000000">
      <w:pPr>
        <w:pStyle w:val="TM2"/>
        <w:tabs>
          <w:tab w:val="left" w:pos="880"/>
          <w:tab w:val="right" w:leader="dot" w:pos="9062"/>
        </w:tabs>
        <w:rPr>
          <w:rFonts w:eastAsiaTheme="minorEastAsia"/>
          <w:noProof/>
          <w:kern w:val="2"/>
          <w:lang w:eastAsia="fr-CH"/>
          <w14:ligatures w14:val="standardContextual"/>
        </w:rPr>
      </w:pPr>
      <w:hyperlink w:anchor="_Toc164337089" w:history="1">
        <w:r w:rsidR="006B7FDF" w:rsidRPr="005773FA">
          <w:rPr>
            <w:rStyle w:val="Lienhypertexte"/>
            <w:noProof/>
          </w:rPr>
          <w:t>6.1</w:t>
        </w:r>
        <w:r w:rsidR="006B7FDF">
          <w:rPr>
            <w:rFonts w:eastAsiaTheme="minorEastAsia"/>
            <w:noProof/>
            <w:kern w:val="2"/>
            <w:lang w:eastAsia="fr-CH"/>
            <w14:ligatures w14:val="standardContextual"/>
          </w:rPr>
          <w:tab/>
        </w:r>
        <w:r w:rsidR="006B7FDF" w:rsidRPr="005773FA">
          <w:rPr>
            <w:rStyle w:val="Lienhypertexte"/>
            <w:noProof/>
          </w:rPr>
          <w:t>Une descente de code client</w:t>
        </w:r>
        <w:r w:rsidR="006B7FDF">
          <w:rPr>
            <w:noProof/>
            <w:webHidden/>
          </w:rPr>
          <w:tab/>
        </w:r>
        <w:r w:rsidR="006B7FDF">
          <w:rPr>
            <w:noProof/>
            <w:webHidden/>
          </w:rPr>
          <w:fldChar w:fldCharType="begin"/>
        </w:r>
        <w:r w:rsidR="006B7FDF">
          <w:rPr>
            <w:noProof/>
            <w:webHidden/>
          </w:rPr>
          <w:instrText xml:space="preserve"> PAGEREF _Toc164337089 \h </w:instrText>
        </w:r>
        <w:r w:rsidR="006B7FDF">
          <w:rPr>
            <w:noProof/>
            <w:webHidden/>
          </w:rPr>
        </w:r>
        <w:r w:rsidR="006B7FDF">
          <w:rPr>
            <w:noProof/>
            <w:webHidden/>
          </w:rPr>
          <w:fldChar w:fldCharType="separate"/>
        </w:r>
        <w:r w:rsidR="006B7FDF">
          <w:rPr>
            <w:noProof/>
            <w:webHidden/>
          </w:rPr>
          <w:t>12</w:t>
        </w:r>
        <w:r w:rsidR="006B7FDF">
          <w:rPr>
            <w:noProof/>
            <w:webHidden/>
          </w:rPr>
          <w:fldChar w:fldCharType="end"/>
        </w:r>
      </w:hyperlink>
    </w:p>
    <w:p w14:paraId="4569B359" w14:textId="3782B470" w:rsidR="006B7FDF" w:rsidRDefault="00000000">
      <w:pPr>
        <w:pStyle w:val="TM1"/>
        <w:tabs>
          <w:tab w:val="left" w:pos="440"/>
        </w:tabs>
        <w:rPr>
          <w:rFonts w:eastAsiaTheme="minorEastAsia"/>
          <w:noProof/>
          <w:kern w:val="2"/>
          <w:lang w:eastAsia="fr-CH"/>
          <w14:ligatures w14:val="standardContextual"/>
        </w:rPr>
      </w:pPr>
      <w:hyperlink w:anchor="_Toc164337090" w:history="1">
        <w:r w:rsidR="006B7FDF" w:rsidRPr="005773FA">
          <w:rPr>
            <w:rStyle w:val="Lienhypertexte"/>
            <w:noProof/>
          </w:rPr>
          <w:t>7</w:t>
        </w:r>
        <w:r w:rsidR="006B7FDF">
          <w:rPr>
            <w:rFonts w:eastAsiaTheme="minorEastAsia"/>
            <w:noProof/>
            <w:kern w:val="2"/>
            <w:lang w:eastAsia="fr-CH"/>
            <w14:ligatures w14:val="standardContextual"/>
          </w:rPr>
          <w:tab/>
        </w:r>
        <w:r w:rsidR="006B7FDF" w:rsidRPr="005773FA">
          <w:rPr>
            <w:rStyle w:val="Lienhypertexte"/>
            <w:noProof/>
          </w:rPr>
          <w:t>Implémentation de l'application &lt;API Gateway&gt;</w:t>
        </w:r>
        <w:r w:rsidR="006B7FDF">
          <w:rPr>
            <w:noProof/>
            <w:webHidden/>
          </w:rPr>
          <w:tab/>
        </w:r>
        <w:r w:rsidR="006B7FDF">
          <w:rPr>
            <w:noProof/>
            <w:webHidden/>
          </w:rPr>
          <w:fldChar w:fldCharType="begin"/>
        </w:r>
        <w:r w:rsidR="006B7FDF">
          <w:rPr>
            <w:noProof/>
            <w:webHidden/>
          </w:rPr>
          <w:instrText xml:space="preserve"> PAGEREF _Toc164337090 \h </w:instrText>
        </w:r>
        <w:r w:rsidR="006B7FDF">
          <w:rPr>
            <w:noProof/>
            <w:webHidden/>
          </w:rPr>
        </w:r>
        <w:r w:rsidR="006B7FDF">
          <w:rPr>
            <w:noProof/>
            <w:webHidden/>
          </w:rPr>
          <w:fldChar w:fldCharType="separate"/>
        </w:r>
        <w:r w:rsidR="006B7FDF">
          <w:rPr>
            <w:noProof/>
            <w:webHidden/>
          </w:rPr>
          <w:t>13</w:t>
        </w:r>
        <w:r w:rsidR="006B7FDF">
          <w:rPr>
            <w:noProof/>
            <w:webHidden/>
          </w:rPr>
          <w:fldChar w:fldCharType="end"/>
        </w:r>
      </w:hyperlink>
    </w:p>
    <w:p w14:paraId="03123E5E" w14:textId="7760B05C" w:rsidR="006B7FDF" w:rsidRDefault="00000000">
      <w:pPr>
        <w:pStyle w:val="TM2"/>
        <w:tabs>
          <w:tab w:val="left" w:pos="880"/>
          <w:tab w:val="right" w:leader="dot" w:pos="9062"/>
        </w:tabs>
        <w:rPr>
          <w:rFonts w:eastAsiaTheme="minorEastAsia"/>
          <w:noProof/>
          <w:kern w:val="2"/>
          <w:lang w:eastAsia="fr-CH"/>
          <w14:ligatures w14:val="standardContextual"/>
        </w:rPr>
      </w:pPr>
      <w:hyperlink w:anchor="_Toc164337091" w:history="1">
        <w:r w:rsidR="006B7FDF" w:rsidRPr="005773FA">
          <w:rPr>
            <w:rStyle w:val="Lienhypertexte"/>
            <w:noProof/>
          </w:rPr>
          <w:t>7.1</w:t>
        </w:r>
        <w:r w:rsidR="006B7FDF">
          <w:rPr>
            <w:rFonts w:eastAsiaTheme="minorEastAsia"/>
            <w:noProof/>
            <w:kern w:val="2"/>
            <w:lang w:eastAsia="fr-CH"/>
            <w14:ligatures w14:val="standardContextual"/>
          </w:rPr>
          <w:tab/>
        </w:r>
        <w:r w:rsidR="006B7FDF" w:rsidRPr="005773FA">
          <w:rPr>
            <w:rStyle w:val="Lienhypertexte"/>
            <w:noProof/>
          </w:rPr>
          <w:t>Une descente de code APIGateway</w:t>
        </w:r>
        <w:r w:rsidR="006B7FDF">
          <w:rPr>
            <w:noProof/>
            <w:webHidden/>
          </w:rPr>
          <w:tab/>
        </w:r>
        <w:r w:rsidR="006B7FDF">
          <w:rPr>
            <w:noProof/>
            <w:webHidden/>
          </w:rPr>
          <w:fldChar w:fldCharType="begin"/>
        </w:r>
        <w:r w:rsidR="006B7FDF">
          <w:rPr>
            <w:noProof/>
            <w:webHidden/>
          </w:rPr>
          <w:instrText xml:space="preserve"> PAGEREF _Toc164337091 \h </w:instrText>
        </w:r>
        <w:r w:rsidR="006B7FDF">
          <w:rPr>
            <w:noProof/>
            <w:webHidden/>
          </w:rPr>
        </w:r>
        <w:r w:rsidR="006B7FDF">
          <w:rPr>
            <w:noProof/>
            <w:webHidden/>
          </w:rPr>
          <w:fldChar w:fldCharType="separate"/>
        </w:r>
        <w:r w:rsidR="006B7FDF">
          <w:rPr>
            <w:noProof/>
            <w:webHidden/>
          </w:rPr>
          <w:t>13</w:t>
        </w:r>
        <w:r w:rsidR="006B7FDF">
          <w:rPr>
            <w:noProof/>
            <w:webHidden/>
          </w:rPr>
          <w:fldChar w:fldCharType="end"/>
        </w:r>
      </w:hyperlink>
    </w:p>
    <w:p w14:paraId="6DEF583D" w14:textId="427198F1" w:rsidR="006B7FDF" w:rsidRDefault="00000000">
      <w:pPr>
        <w:pStyle w:val="TM1"/>
        <w:tabs>
          <w:tab w:val="left" w:pos="440"/>
        </w:tabs>
        <w:rPr>
          <w:rFonts w:eastAsiaTheme="minorEastAsia"/>
          <w:noProof/>
          <w:kern w:val="2"/>
          <w:lang w:eastAsia="fr-CH"/>
          <w14:ligatures w14:val="standardContextual"/>
        </w:rPr>
      </w:pPr>
      <w:hyperlink w:anchor="_Toc164337092" w:history="1">
        <w:r w:rsidR="006B7FDF" w:rsidRPr="005773FA">
          <w:rPr>
            <w:rStyle w:val="Lienhypertexte"/>
            <w:noProof/>
          </w:rPr>
          <w:t>8</w:t>
        </w:r>
        <w:r w:rsidR="006B7FDF">
          <w:rPr>
            <w:rFonts w:eastAsiaTheme="minorEastAsia"/>
            <w:noProof/>
            <w:kern w:val="2"/>
            <w:lang w:eastAsia="fr-CH"/>
            <w14:ligatures w14:val="standardContextual"/>
          </w:rPr>
          <w:tab/>
        </w:r>
        <w:r w:rsidR="006B7FDF" w:rsidRPr="005773FA">
          <w:rPr>
            <w:rStyle w:val="Lienhypertexte"/>
            <w:noProof/>
          </w:rPr>
          <w:t>Implémentation des applications &lt;API élève1&gt; et &lt;API élève2&gt;</w:t>
        </w:r>
        <w:r w:rsidR="006B7FDF">
          <w:rPr>
            <w:noProof/>
            <w:webHidden/>
          </w:rPr>
          <w:tab/>
        </w:r>
        <w:r w:rsidR="006B7FDF">
          <w:rPr>
            <w:noProof/>
            <w:webHidden/>
          </w:rPr>
          <w:fldChar w:fldCharType="begin"/>
        </w:r>
        <w:r w:rsidR="006B7FDF">
          <w:rPr>
            <w:noProof/>
            <w:webHidden/>
          </w:rPr>
          <w:instrText xml:space="preserve"> PAGEREF _Toc164337092 \h </w:instrText>
        </w:r>
        <w:r w:rsidR="006B7FDF">
          <w:rPr>
            <w:noProof/>
            <w:webHidden/>
          </w:rPr>
        </w:r>
        <w:r w:rsidR="006B7FDF">
          <w:rPr>
            <w:noProof/>
            <w:webHidden/>
          </w:rPr>
          <w:fldChar w:fldCharType="separate"/>
        </w:r>
        <w:r w:rsidR="006B7FDF">
          <w:rPr>
            <w:noProof/>
            <w:webHidden/>
          </w:rPr>
          <w:t>14</w:t>
        </w:r>
        <w:r w:rsidR="006B7FDF">
          <w:rPr>
            <w:noProof/>
            <w:webHidden/>
          </w:rPr>
          <w:fldChar w:fldCharType="end"/>
        </w:r>
      </w:hyperlink>
    </w:p>
    <w:p w14:paraId="12190FEE" w14:textId="7727B49C" w:rsidR="006B7FDF" w:rsidRDefault="00000000">
      <w:pPr>
        <w:pStyle w:val="TM2"/>
        <w:tabs>
          <w:tab w:val="left" w:pos="880"/>
          <w:tab w:val="right" w:leader="dot" w:pos="9062"/>
        </w:tabs>
        <w:rPr>
          <w:rFonts w:eastAsiaTheme="minorEastAsia"/>
          <w:noProof/>
          <w:kern w:val="2"/>
          <w:lang w:eastAsia="fr-CH"/>
          <w14:ligatures w14:val="standardContextual"/>
        </w:rPr>
      </w:pPr>
      <w:hyperlink w:anchor="_Toc164337093" w:history="1">
        <w:r w:rsidR="006B7FDF" w:rsidRPr="005773FA">
          <w:rPr>
            <w:rStyle w:val="Lienhypertexte"/>
            <w:noProof/>
          </w:rPr>
          <w:t>8.1</w:t>
        </w:r>
        <w:r w:rsidR="006B7FDF">
          <w:rPr>
            <w:rFonts w:eastAsiaTheme="minorEastAsia"/>
            <w:noProof/>
            <w:kern w:val="2"/>
            <w:lang w:eastAsia="fr-CH"/>
            <w14:ligatures w14:val="standardContextual"/>
          </w:rPr>
          <w:tab/>
        </w:r>
        <w:r w:rsidR="006B7FDF" w:rsidRPr="005773FA">
          <w:rPr>
            <w:rStyle w:val="Lienhypertexte"/>
            <w:noProof/>
          </w:rPr>
          <w:t>Une descente de code de l'API REST</w:t>
        </w:r>
        <w:r w:rsidR="006B7FDF">
          <w:rPr>
            <w:noProof/>
            <w:webHidden/>
          </w:rPr>
          <w:tab/>
        </w:r>
        <w:r w:rsidR="006B7FDF">
          <w:rPr>
            <w:noProof/>
            <w:webHidden/>
          </w:rPr>
          <w:fldChar w:fldCharType="begin"/>
        </w:r>
        <w:r w:rsidR="006B7FDF">
          <w:rPr>
            <w:noProof/>
            <w:webHidden/>
          </w:rPr>
          <w:instrText xml:space="preserve"> PAGEREF _Toc164337093 \h </w:instrText>
        </w:r>
        <w:r w:rsidR="006B7FDF">
          <w:rPr>
            <w:noProof/>
            <w:webHidden/>
          </w:rPr>
        </w:r>
        <w:r w:rsidR="006B7FDF">
          <w:rPr>
            <w:noProof/>
            <w:webHidden/>
          </w:rPr>
          <w:fldChar w:fldCharType="separate"/>
        </w:r>
        <w:r w:rsidR="006B7FDF">
          <w:rPr>
            <w:noProof/>
            <w:webHidden/>
          </w:rPr>
          <w:t>14</w:t>
        </w:r>
        <w:r w:rsidR="006B7FDF">
          <w:rPr>
            <w:noProof/>
            <w:webHidden/>
          </w:rPr>
          <w:fldChar w:fldCharType="end"/>
        </w:r>
      </w:hyperlink>
    </w:p>
    <w:p w14:paraId="6684D9ED" w14:textId="6C48F289" w:rsidR="006B7FDF" w:rsidRDefault="00000000">
      <w:pPr>
        <w:pStyle w:val="TM1"/>
        <w:tabs>
          <w:tab w:val="left" w:pos="440"/>
        </w:tabs>
        <w:rPr>
          <w:rFonts w:eastAsiaTheme="minorEastAsia"/>
          <w:noProof/>
          <w:kern w:val="2"/>
          <w:lang w:eastAsia="fr-CH"/>
          <w14:ligatures w14:val="standardContextual"/>
        </w:rPr>
      </w:pPr>
      <w:hyperlink w:anchor="_Toc164337094" w:history="1">
        <w:r w:rsidR="006B7FDF" w:rsidRPr="005773FA">
          <w:rPr>
            <w:rStyle w:val="Lienhypertexte"/>
            <w:noProof/>
          </w:rPr>
          <w:t>9</w:t>
        </w:r>
        <w:r w:rsidR="006B7FDF">
          <w:rPr>
            <w:rFonts w:eastAsiaTheme="minorEastAsia"/>
            <w:noProof/>
            <w:kern w:val="2"/>
            <w:lang w:eastAsia="fr-CH"/>
            <w14:ligatures w14:val="standardContextual"/>
          </w:rPr>
          <w:tab/>
        </w:r>
        <w:r w:rsidR="006B7FDF" w:rsidRPr="005773FA">
          <w:rPr>
            <w:rStyle w:val="Lienhypertexte"/>
            <w:noProof/>
          </w:rPr>
          <w:t>Hébergement</w:t>
        </w:r>
        <w:r w:rsidR="006B7FDF">
          <w:rPr>
            <w:noProof/>
            <w:webHidden/>
          </w:rPr>
          <w:tab/>
        </w:r>
        <w:r w:rsidR="006B7FDF">
          <w:rPr>
            <w:noProof/>
            <w:webHidden/>
          </w:rPr>
          <w:fldChar w:fldCharType="begin"/>
        </w:r>
        <w:r w:rsidR="006B7FDF">
          <w:rPr>
            <w:noProof/>
            <w:webHidden/>
          </w:rPr>
          <w:instrText xml:space="preserve"> PAGEREF _Toc164337094 \h </w:instrText>
        </w:r>
        <w:r w:rsidR="006B7FDF">
          <w:rPr>
            <w:noProof/>
            <w:webHidden/>
          </w:rPr>
        </w:r>
        <w:r w:rsidR="006B7FDF">
          <w:rPr>
            <w:noProof/>
            <w:webHidden/>
          </w:rPr>
          <w:fldChar w:fldCharType="separate"/>
        </w:r>
        <w:r w:rsidR="006B7FDF">
          <w:rPr>
            <w:noProof/>
            <w:webHidden/>
          </w:rPr>
          <w:t>15</w:t>
        </w:r>
        <w:r w:rsidR="006B7FDF">
          <w:rPr>
            <w:noProof/>
            <w:webHidden/>
          </w:rPr>
          <w:fldChar w:fldCharType="end"/>
        </w:r>
      </w:hyperlink>
    </w:p>
    <w:p w14:paraId="11A94958" w14:textId="6D0B9B73" w:rsidR="006B7FDF" w:rsidRDefault="00000000">
      <w:pPr>
        <w:pStyle w:val="TM1"/>
        <w:tabs>
          <w:tab w:val="left" w:pos="660"/>
        </w:tabs>
        <w:rPr>
          <w:rFonts w:eastAsiaTheme="minorEastAsia"/>
          <w:noProof/>
          <w:kern w:val="2"/>
          <w:lang w:eastAsia="fr-CH"/>
          <w14:ligatures w14:val="standardContextual"/>
        </w:rPr>
      </w:pPr>
      <w:hyperlink w:anchor="_Toc164337095" w:history="1">
        <w:r w:rsidR="006B7FDF" w:rsidRPr="005773FA">
          <w:rPr>
            <w:rStyle w:val="Lienhypertexte"/>
            <w:noProof/>
          </w:rPr>
          <w:t>10</w:t>
        </w:r>
        <w:r w:rsidR="006B7FDF">
          <w:rPr>
            <w:rFonts w:eastAsiaTheme="minorEastAsia"/>
            <w:noProof/>
            <w:kern w:val="2"/>
            <w:lang w:eastAsia="fr-CH"/>
            <w14:ligatures w14:val="standardContextual"/>
          </w:rPr>
          <w:tab/>
        </w:r>
        <w:r w:rsidR="006B7FDF" w:rsidRPr="005773FA">
          <w:rPr>
            <w:rStyle w:val="Lienhypertexte"/>
            <w:noProof/>
          </w:rPr>
          <w:t>Installation du projet complet avec les 5 applications</w:t>
        </w:r>
        <w:r w:rsidR="006B7FDF">
          <w:rPr>
            <w:noProof/>
            <w:webHidden/>
          </w:rPr>
          <w:tab/>
        </w:r>
        <w:r w:rsidR="006B7FDF">
          <w:rPr>
            <w:noProof/>
            <w:webHidden/>
          </w:rPr>
          <w:fldChar w:fldCharType="begin"/>
        </w:r>
        <w:r w:rsidR="006B7FDF">
          <w:rPr>
            <w:noProof/>
            <w:webHidden/>
          </w:rPr>
          <w:instrText xml:space="preserve"> PAGEREF _Toc164337095 \h </w:instrText>
        </w:r>
        <w:r w:rsidR="006B7FDF">
          <w:rPr>
            <w:noProof/>
            <w:webHidden/>
          </w:rPr>
        </w:r>
        <w:r w:rsidR="006B7FDF">
          <w:rPr>
            <w:noProof/>
            <w:webHidden/>
          </w:rPr>
          <w:fldChar w:fldCharType="separate"/>
        </w:r>
        <w:r w:rsidR="006B7FDF">
          <w:rPr>
            <w:noProof/>
            <w:webHidden/>
          </w:rPr>
          <w:t>16</w:t>
        </w:r>
        <w:r w:rsidR="006B7FDF">
          <w:rPr>
            <w:noProof/>
            <w:webHidden/>
          </w:rPr>
          <w:fldChar w:fldCharType="end"/>
        </w:r>
      </w:hyperlink>
    </w:p>
    <w:p w14:paraId="266F6C31" w14:textId="14216FF2" w:rsidR="006B7FDF" w:rsidRDefault="00000000">
      <w:pPr>
        <w:pStyle w:val="TM1"/>
        <w:tabs>
          <w:tab w:val="left" w:pos="660"/>
        </w:tabs>
        <w:rPr>
          <w:rFonts w:eastAsiaTheme="minorEastAsia"/>
          <w:noProof/>
          <w:kern w:val="2"/>
          <w:lang w:eastAsia="fr-CH"/>
          <w14:ligatures w14:val="standardContextual"/>
        </w:rPr>
      </w:pPr>
      <w:hyperlink w:anchor="_Toc164337096" w:history="1">
        <w:r w:rsidR="006B7FDF" w:rsidRPr="005773FA">
          <w:rPr>
            <w:rStyle w:val="Lienhypertexte"/>
            <w:noProof/>
          </w:rPr>
          <w:t>11</w:t>
        </w:r>
        <w:r w:rsidR="006B7FDF">
          <w:rPr>
            <w:rFonts w:eastAsiaTheme="minorEastAsia"/>
            <w:noProof/>
            <w:kern w:val="2"/>
            <w:lang w:eastAsia="fr-CH"/>
            <w14:ligatures w14:val="standardContextual"/>
          </w:rPr>
          <w:tab/>
        </w:r>
        <w:r w:rsidR="006B7FDF" w:rsidRPr="005773FA">
          <w:rPr>
            <w:rStyle w:val="Lienhypertexte"/>
            <w:noProof/>
          </w:rPr>
          <w:t>Tests de fonctionnement du projet</w:t>
        </w:r>
        <w:r w:rsidR="006B7FDF">
          <w:rPr>
            <w:noProof/>
            <w:webHidden/>
          </w:rPr>
          <w:tab/>
        </w:r>
        <w:r w:rsidR="006B7FDF">
          <w:rPr>
            <w:noProof/>
            <w:webHidden/>
          </w:rPr>
          <w:fldChar w:fldCharType="begin"/>
        </w:r>
        <w:r w:rsidR="006B7FDF">
          <w:rPr>
            <w:noProof/>
            <w:webHidden/>
          </w:rPr>
          <w:instrText xml:space="preserve"> PAGEREF _Toc164337096 \h </w:instrText>
        </w:r>
        <w:r w:rsidR="006B7FDF">
          <w:rPr>
            <w:noProof/>
            <w:webHidden/>
          </w:rPr>
        </w:r>
        <w:r w:rsidR="006B7FDF">
          <w:rPr>
            <w:noProof/>
            <w:webHidden/>
          </w:rPr>
          <w:fldChar w:fldCharType="separate"/>
        </w:r>
        <w:r w:rsidR="006B7FDF">
          <w:rPr>
            <w:noProof/>
            <w:webHidden/>
          </w:rPr>
          <w:t>17</w:t>
        </w:r>
        <w:r w:rsidR="006B7FDF">
          <w:rPr>
            <w:noProof/>
            <w:webHidden/>
          </w:rPr>
          <w:fldChar w:fldCharType="end"/>
        </w:r>
      </w:hyperlink>
    </w:p>
    <w:p w14:paraId="1B96689F" w14:textId="4C6B6D7E" w:rsidR="006B7FDF" w:rsidRDefault="00000000">
      <w:pPr>
        <w:pStyle w:val="TM1"/>
        <w:tabs>
          <w:tab w:val="left" w:pos="660"/>
        </w:tabs>
        <w:rPr>
          <w:rFonts w:eastAsiaTheme="minorEastAsia"/>
          <w:noProof/>
          <w:kern w:val="2"/>
          <w:lang w:eastAsia="fr-CH"/>
          <w14:ligatures w14:val="standardContextual"/>
        </w:rPr>
      </w:pPr>
      <w:hyperlink w:anchor="_Toc164337097" w:history="1">
        <w:r w:rsidR="006B7FDF" w:rsidRPr="005773FA">
          <w:rPr>
            <w:rStyle w:val="Lienhypertexte"/>
            <w:noProof/>
          </w:rPr>
          <w:t>12</w:t>
        </w:r>
        <w:r w:rsidR="006B7FDF">
          <w:rPr>
            <w:rFonts w:eastAsiaTheme="minorEastAsia"/>
            <w:noProof/>
            <w:kern w:val="2"/>
            <w:lang w:eastAsia="fr-CH"/>
            <w14:ligatures w14:val="standardContextual"/>
          </w:rPr>
          <w:tab/>
        </w:r>
        <w:r w:rsidR="006B7FDF" w:rsidRPr="005773FA">
          <w:rPr>
            <w:rStyle w:val="Lienhypertexte"/>
            <w:noProof/>
          </w:rPr>
          <w:t>Auto-évaluations et conclusions</w:t>
        </w:r>
        <w:r w:rsidR="006B7FDF">
          <w:rPr>
            <w:noProof/>
            <w:webHidden/>
          </w:rPr>
          <w:tab/>
        </w:r>
        <w:r w:rsidR="006B7FDF">
          <w:rPr>
            <w:noProof/>
            <w:webHidden/>
          </w:rPr>
          <w:fldChar w:fldCharType="begin"/>
        </w:r>
        <w:r w:rsidR="006B7FDF">
          <w:rPr>
            <w:noProof/>
            <w:webHidden/>
          </w:rPr>
          <w:instrText xml:space="preserve"> PAGEREF _Toc164337097 \h </w:instrText>
        </w:r>
        <w:r w:rsidR="006B7FDF">
          <w:rPr>
            <w:noProof/>
            <w:webHidden/>
          </w:rPr>
        </w:r>
        <w:r w:rsidR="006B7FDF">
          <w:rPr>
            <w:noProof/>
            <w:webHidden/>
          </w:rPr>
          <w:fldChar w:fldCharType="separate"/>
        </w:r>
        <w:r w:rsidR="006B7FDF">
          <w:rPr>
            <w:noProof/>
            <w:webHidden/>
          </w:rPr>
          <w:t>18</w:t>
        </w:r>
        <w:r w:rsidR="006B7FDF">
          <w:rPr>
            <w:noProof/>
            <w:webHidden/>
          </w:rPr>
          <w:fldChar w:fldCharType="end"/>
        </w:r>
      </w:hyperlink>
    </w:p>
    <w:p w14:paraId="743866E9" w14:textId="5A428CA7" w:rsidR="006B7FDF" w:rsidRDefault="00000000">
      <w:pPr>
        <w:pStyle w:val="TM2"/>
        <w:tabs>
          <w:tab w:val="left" w:pos="880"/>
          <w:tab w:val="right" w:leader="dot" w:pos="9062"/>
        </w:tabs>
        <w:rPr>
          <w:rFonts w:eastAsiaTheme="minorEastAsia"/>
          <w:noProof/>
          <w:kern w:val="2"/>
          <w:lang w:eastAsia="fr-CH"/>
          <w14:ligatures w14:val="standardContextual"/>
        </w:rPr>
      </w:pPr>
      <w:hyperlink w:anchor="_Toc164337098" w:history="1">
        <w:r w:rsidR="006B7FDF" w:rsidRPr="005773FA">
          <w:rPr>
            <w:rStyle w:val="Lienhypertexte"/>
            <w:noProof/>
          </w:rPr>
          <w:t>12.1</w:t>
        </w:r>
        <w:r w:rsidR="006B7FDF">
          <w:rPr>
            <w:rFonts w:eastAsiaTheme="minorEastAsia"/>
            <w:noProof/>
            <w:kern w:val="2"/>
            <w:lang w:eastAsia="fr-CH"/>
            <w14:ligatures w14:val="standardContextual"/>
          </w:rPr>
          <w:tab/>
        </w:r>
        <w:r w:rsidR="006B7FDF" w:rsidRPr="005773FA">
          <w:rPr>
            <w:rStyle w:val="Lienhypertexte"/>
            <w:noProof/>
          </w:rPr>
          <w:t>Auto-évaluation et conclusion de …</w:t>
        </w:r>
        <w:r w:rsidR="006B7FDF">
          <w:rPr>
            <w:noProof/>
            <w:webHidden/>
          </w:rPr>
          <w:tab/>
        </w:r>
        <w:r w:rsidR="006B7FDF">
          <w:rPr>
            <w:noProof/>
            <w:webHidden/>
          </w:rPr>
          <w:fldChar w:fldCharType="begin"/>
        </w:r>
        <w:r w:rsidR="006B7FDF">
          <w:rPr>
            <w:noProof/>
            <w:webHidden/>
          </w:rPr>
          <w:instrText xml:space="preserve"> PAGEREF _Toc164337098 \h </w:instrText>
        </w:r>
        <w:r w:rsidR="006B7FDF">
          <w:rPr>
            <w:noProof/>
            <w:webHidden/>
          </w:rPr>
        </w:r>
        <w:r w:rsidR="006B7FDF">
          <w:rPr>
            <w:noProof/>
            <w:webHidden/>
          </w:rPr>
          <w:fldChar w:fldCharType="separate"/>
        </w:r>
        <w:r w:rsidR="006B7FDF">
          <w:rPr>
            <w:noProof/>
            <w:webHidden/>
          </w:rPr>
          <w:t>18</w:t>
        </w:r>
        <w:r w:rsidR="006B7FDF">
          <w:rPr>
            <w:noProof/>
            <w:webHidden/>
          </w:rPr>
          <w:fldChar w:fldCharType="end"/>
        </w:r>
      </w:hyperlink>
    </w:p>
    <w:p w14:paraId="32D0FFF7" w14:textId="62C22165" w:rsidR="006B7FDF" w:rsidRDefault="00000000">
      <w:pPr>
        <w:pStyle w:val="TM2"/>
        <w:tabs>
          <w:tab w:val="left" w:pos="880"/>
          <w:tab w:val="right" w:leader="dot" w:pos="9062"/>
        </w:tabs>
        <w:rPr>
          <w:rFonts w:eastAsiaTheme="minorEastAsia"/>
          <w:noProof/>
          <w:kern w:val="2"/>
          <w:lang w:eastAsia="fr-CH"/>
          <w14:ligatures w14:val="standardContextual"/>
        </w:rPr>
      </w:pPr>
      <w:hyperlink w:anchor="_Toc164337099" w:history="1">
        <w:r w:rsidR="006B7FDF" w:rsidRPr="005773FA">
          <w:rPr>
            <w:rStyle w:val="Lienhypertexte"/>
            <w:noProof/>
          </w:rPr>
          <w:t>12.2</w:t>
        </w:r>
        <w:r w:rsidR="006B7FDF">
          <w:rPr>
            <w:rFonts w:eastAsiaTheme="minorEastAsia"/>
            <w:noProof/>
            <w:kern w:val="2"/>
            <w:lang w:eastAsia="fr-CH"/>
            <w14:ligatures w14:val="standardContextual"/>
          </w:rPr>
          <w:tab/>
        </w:r>
        <w:r w:rsidR="006B7FDF" w:rsidRPr="005773FA">
          <w:rPr>
            <w:rStyle w:val="Lienhypertexte"/>
            <w:noProof/>
          </w:rPr>
          <w:t>Auto-évaluation et conclusion de …</w:t>
        </w:r>
        <w:r w:rsidR="006B7FDF">
          <w:rPr>
            <w:noProof/>
            <w:webHidden/>
          </w:rPr>
          <w:tab/>
        </w:r>
        <w:r w:rsidR="006B7FDF">
          <w:rPr>
            <w:noProof/>
            <w:webHidden/>
          </w:rPr>
          <w:fldChar w:fldCharType="begin"/>
        </w:r>
        <w:r w:rsidR="006B7FDF">
          <w:rPr>
            <w:noProof/>
            <w:webHidden/>
          </w:rPr>
          <w:instrText xml:space="preserve"> PAGEREF _Toc164337099 \h </w:instrText>
        </w:r>
        <w:r w:rsidR="006B7FDF">
          <w:rPr>
            <w:noProof/>
            <w:webHidden/>
          </w:rPr>
        </w:r>
        <w:r w:rsidR="006B7FDF">
          <w:rPr>
            <w:noProof/>
            <w:webHidden/>
          </w:rPr>
          <w:fldChar w:fldCharType="separate"/>
        </w:r>
        <w:r w:rsidR="006B7FDF">
          <w:rPr>
            <w:noProof/>
            <w:webHidden/>
          </w:rPr>
          <w:t>18</w:t>
        </w:r>
        <w:r w:rsidR="006B7FDF">
          <w:rPr>
            <w:noProof/>
            <w:webHidden/>
          </w:rPr>
          <w:fldChar w:fldCharType="end"/>
        </w:r>
      </w:hyperlink>
    </w:p>
    <w:p w14:paraId="184B91BF" w14:textId="16F8825F" w:rsidR="00352F87" w:rsidRDefault="00352F87" w:rsidP="00352F87">
      <w:pPr>
        <w:sectPr w:rsidR="00352F87" w:rsidSect="00CA3699">
          <w:headerReference w:type="default" r:id="rId10"/>
          <w:footerReference w:type="default" r:id="rId11"/>
          <w:headerReference w:type="first" r:id="rId12"/>
          <w:footerReference w:type="first" r:id="rId13"/>
          <w:pgSz w:w="11906" w:h="16838"/>
          <w:pgMar w:top="1417" w:right="1417" w:bottom="1417" w:left="1417" w:header="708" w:footer="708" w:gutter="0"/>
          <w:pgNumType w:start="2"/>
          <w:cols w:space="708"/>
          <w:titlePg/>
          <w:docGrid w:linePitch="360"/>
        </w:sectPr>
      </w:pPr>
      <w:r>
        <w:fldChar w:fldCharType="end"/>
      </w:r>
    </w:p>
    <w:p w14:paraId="28EC530B" w14:textId="62D1163C" w:rsidR="00110433" w:rsidRDefault="00110433" w:rsidP="00BD2DC5">
      <w:pPr>
        <w:pStyle w:val="Titre1"/>
      </w:pPr>
      <w:bookmarkStart w:id="0" w:name="_Toc164337069"/>
      <w:r w:rsidRPr="00110433">
        <w:lastRenderedPageBreak/>
        <w:t xml:space="preserve">Introduction et contexte du </w:t>
      </w:r>
      <w:r w:rsidR="00BD2DC5" w:rsidRPr="00110433">
        <w:t>projet</w:t>
      </w:r>
      <w:bookmarkEnd w:id="0"/>
    </w:p>
    <w:p w14:paraId="367DA867" w14:textId="00F9A692" w:rsidR="00EB717C" w:rsidRDefault="00B114B5" w:rsidP="0063026D">
      <w:pPr>
        <w:pStyle w:val="TxtJustifi"/>
      </w:pPr>
      <w:r>
        <w:t xml:space="preserve">Le projet se nomme </w:t>
      </w:r>
      <w:r w:rsidRPr="00EA5762">
        <w:rPr>
          <w:rStyle w:val="CMotsCls"/>
        </w:rPr>
        <w:t>YouQuiz</w:t>
      </w:r>
      <w:r w:rsidR="00233692">
        <w:t>. I</w:t>
      </w:r>
      <w:r w:rsidR="00EB717C">
        <w:t>l permet</w:t>
      </w:r>
      <w:r w:rsidR="007C6264">
        <w:t xml:space="preserve">tra à </w:t>
      </w:r>
      <w:r w:rsidR="006B7FDF">
        <w:t>des utilisateurs connectés</w:t>
      </w:r>
      <w:r w:rsidR="00233692">
        <w:t xml:space="preserve"> de</w:t>
      </w:r>
      <w:r w:rsidR="00EB717C">
        <w:t xml:space="preserve"> </w:t>
      </w:r>
      <w:r w:rsidR="00426600">
        <w:t xml:space="preserve">remplir des quiz </w:t>
      </w:r>
      <w:r w:rsidR="00323953">
        <w:t>ou d’en créer</w:t>
      </w:r>
      <w:r w:rsidR="000E2817">
        <w:t xml:space="preserve"> pour les administrateurs</w:t>
      </w:r>
      <w:r w:rsidR="007C6264">
        <w:t>.</w:t>
      </w:r>
    </w:p>
    <w:p w14:paraId="0B57110F" w14:textId="64AF34D2" w:rsidR="00A07DAE" w:rsidRDefault="0070112D" w:rsidP="0063026D">
      <w:pPr>
        <w:pStyle w:val="TxtJustifi"/>
      </w:pPr>
      <w:r>
        <w:t xml:space="preserve">Premièrement il y aura </w:t>
      </w:r>
      <w:r w:rsidR="00CF1115">
        <w:t xml:space="preserve">la partie </w:t>
      </w:r>
      <w:r w:rsidR="005762CD">
        <w:t>qui permettra de créer des quiz pour les utilisateurs connectés</w:t>
      </w:r>
      <w:r w:rsidR="00A07DAE">
        <w:t xml:space="preserve"> sur celui-ci. Ensuite il y aura </w:t>
      </w:r>
      <w:r w:rsidR="00CF1115">
        <w:t>la deuxième partie</w:t>
      </w:r>
      <w:r w:rsidR="00A07DAE">
        <w:t xml:space="preserve"> qui permet</w:t>
      </w:r>
      <w:r w:rsidR="00A35747">
        <w:t xml:space="preserve"> à un utilisateur connecté de remplir des quiz. </w:t>
      </w:r>
      <w:r w:rsidR="009C3197">
        <w:t>Un</w:t>
      </w:r>
      <w:r w:rsidR="00A35747">
        <w:t xml:space="preserve"> utilisateur pe</w:t>
      </w:r>
      <w:r w:rsidR="009C3197">
        <w:t>u</w:t>
      </w:r>
      <w:r w:rsidR="00A35747">
        <w:t xml:space="preserve">t aussi liker </w:t>
      </w:r>
      <w:r w:rsidR="009C3197">
        <w:t>les</w:t>
      </w:r>
      <w:r w:rsidR="00A35747">
        <w:t xml:space="preserve"> quiz</w:t>
      </w:r>
      <w:r w:rsidR="006F7EA1">
        <w:t>, ceux-ci seront ainsi triés par leur nombre de likes.</w:t>
      </w:r>
    </w:p>
    <w:p w14:paraId="609C5A31" w14:textId="78EEB31C" w:rsidR="00233692" w:rsidRDefault="005762CD" w:rsidP="0063026D">
      <w:pPr>
        <w:pStyle w:val="TxtJustifi"/>
      </w:pPr>
      <w:r>
        <w:t xml:space="preserve">Les quiz </w:t>
      </w:r>
      <w:r w:rsidR="006B7FDF">
        <w:t>consistent</w:t>
      </w:r>
      <w:r>
        <w:t xml:space="preserve"> en plusieurs</w:t>
      </w:r>
      <w:r w:rsidR="005429A0">
        <w:t xml:space="preserve"> questions qui ont plusieurs réponses possibles. Le choix de réponse peut être unique, multiples ou vrai ou faux.</w:t>
      </w:r>
    </w:p>
    <w:p w14:paraId="0865AB40" w14:textId="0EC8DF73" w:rsidR="00E35A75" w:rsidRPr="0063026D" w:rsidRDefault="009C1282" w:rsidP="0063026D">
      <w:pPr>
        <w:pStyle w:val="TxtJustifi"/>
      </w:pPr>
      <w:r>
        <w:t>Je vais m’occuper d</w:t>
      </w:r>
      <w:r w:rsidR="00FB1DBE">
        <w:t xml:space="preserve">e la partie </w:t>
      </w:r>
      <w:r>
        <w:t>permettant la création de quiz et Matteo d</w:t>
      </w:r>
      <w:r w:rsidR="00FB1DBE">
        <w:t>e la partie</w:t>
      </w:r>
      <w:r>
        <w:t xml:space="preserve"> permettant de remplir les sites.</w:t>
      </w:r>
    </w:p>
    <w:p w14:paraId="0D3A84AC" w14:textId="3013C170" w:rsidR="00110433" w:rsidRPr="00110433" w:rsidRDefault="00110433" w:rsidP="00BD2DC5">
      <w:pPr>
        <w:pStyle w:val="Titre1"/>
      </w:pPr>
      <w:bookmarkStart w:id="1" w:name="_Toc164337070"/>
      <w:r w:rsidRPr="00110433">
        <w:lastRenderedPageBreak/>
        <w:t>Tests technologiques selon les exercices</w:t>
      </w:r>
      <w:bookmarkEnd w:id="1"/>
    </w:p>
    <w:p w14:paraId="19006C64" w14:textId="24AB4403" w:rsidR="00110433" w:rsidRDefault="00110433" w:rsidP="00BD2DC5">
      <w:pPr>
        <w:pStyle w:val="Titre2"/>
      </w:pPr>
      <w:bookmarkStart w:id="2" w:name="_Toc164337071"/>
      <w:r w:rsidRPr="00110433">
        <w:t>Installation et Hello World</w:t>
      </w:r>
      <w:bookmarkEnd w:id="2"/>
    </w:p>
    <w:p w14:paraId="1F943F79" w14:textId="6EC91CC4" w:rsidR="00810484" w:rsidRPr="00720DBF" w:rsidRDefault="007405DD" w:rsidP="00720DBF">
      <w:pPr>
        <w:pStyle w:val="TxtJustifi"/>
        <w:rPr>
          <w:rStyle w:val="CGras"/>
        </w:rPr>
      </w:pPr>
      <w:r w:rsidRPr="00720DBF">
        <w:rPr>
          <w:rStyle w:val="CGras"/>
        </w:rPr>
        <w:t>Observez la console pour comprendre comment le projet est lancé et comment il tourne ?</w:t>
      </w:r>
    </w:p>
    <w:p w14:paraId="0F9C1DB9" w14:textId="7B9E96F2" w:rsidR="007405DD" w:rsidRPr="00720DBF" w:rsidRDefault="007405DD" w:rsidP="00720DBF">
      <w:pPr>
        <w:pStyle w:val="TxtJustifi"/>
      </w:pPr>
      <w:r w:rsidRPr="00720DBF">
        <w:t>Le projet se lance</w:t>
      </w:r>
      <w:r w:rsidR="00A458E8" w:rsidRPr="00720DBF">
        <w:t xml:space="preserve"> </w:t>
      </w:r>
      <w:r w:rsidR="006B2053" w:rsidRPr="00720DBF">
        <w:t>avec Sp</w:t>
      </w:r>
      <w:r w:rsidR="008F47EC" w:rsidRPr="00720DBF">
        <w:t>r</w:t>
      </w:r>
      <w:r w:rsidR="006B2053" w:rsidRPr="00720DBF">
        <w:t>ing Boot sur le port 8080.</w:t>
      </w:r>
    </w:p>
    <w:p w14:paraId="35C3AD3B" w14:textId="1BF80AE8" w:rsidR="00890D39" w:rsidRDefault="00790AC1" w:rsidP="00890D39">
      <w:pPr>
        <w:pStyle w:val="TxtCentr"/>
      </w:pPr>
      <w:r w:rsidRPr="00790AC1">
        <w:rPr>
          <w:noProof/>
        </w:rPr>
        <w:drawing>
          <wp:inline distT="0" distB="0" distL="0" distR="0" wp14:anchorId="15C73974" wp14:editId="1C023661">
            <wp:extent cx="5760720" cy="1390015"/>
            <wp:effectExtent l="0" t="0" r="0" b="635"/>
            <wp:docPr id="127418064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80640" name="Image 1" descr="Une image contenant texte, capture d’écran, Police&#10;&#10;Description générée automatiquement"/>
                    <pic:cNvPicPr/>
                  </pic:nvPicPr>
                  <pic:blipFill>
                    <a:blip r:embed="rId14"/>
                    <a:stretch>
                      <a:fillRect/>
                    </a:stretch>
                  </pic:blipFill>
                  <pic:spPr>
                    <a:xfrm>
                      <a:off x="0" y="0"/>
                      <a:ext cx="5760720" cy="1390015"/>
                    </a:xfrm>
                    <a:prstGeom prst="rect">
                      <a:avLst/>
                    </a:prstGeom>
                  </pic:spPr>
                </pic:pic>
              </a:graphicData>
            </a:graphic>
          </wp:inline>
        </w:drawing>
      </w:r>
    </w:p>
    <w:p w14:paraId="3A1EE287" w14:textId="77777777" w:rsidR="00720DBF" w:rsidRPr="00720DBF" w:rsidRDefault="00720DBF" w:rsidP="00720DBF">
      <w:pPr>
        <w:pStyle w:val="TxtJustifi"/>
        <w:rPr>
          <w:rStyle w:val="CGras"/>
        </w:rPr>
      </w:pPr>
      <w:r w:rsidRPr="00720DBF">
        <w:rPr>
          <w:rStyle w:val="CGras"/>
        </w:rPr>
        <w:t>C'est quoi le build et le run de Java ? Quel outil a-t-on utiliser pour build le projet ?</w:t>
      </w:r>
    </w:p>
    <w:p w14:paraId="00893ABF" w14:textId="7EFE0FD9" w:rsidR="00720DBF" w:rsidRPr="00720DBF" w:rsidRDefault="00D34CE3" w:rsidP="00720DBF">
      <w:pPr>
        <w:pStyle w:val="TxtJustifi"/>
      </w:pPr>
      <w:r>
        <w:t xml:space="preserve">C’est </w:t>
      </w:r>
      <w:r w:rsidR="001708AE">
        <w:t>Java17</w:t>
      </w:r>
      <w:r w:rsidR="00574AAA">
        <w:t>, Maven</w:t>
      </w:r>
    </w:p>
    <w:p w14:paraId="4DE517CE" w14:textId="3FAC4528" w:rsidR="00720DBF" w:rsidRPr="00720DBF" w:rsidRDefault="00720DBF" w:rsidP="00720DBF">
      <w:pPr>
        <w:pStyle w:val="TxtJustifi"/>
        <w:rPr>
          <w:rStyle w:val="CGras"/>
        </w:rPr>
      </w:pPr>
      <w:r w:rsidRPr="00720DBF">
        <w:rPr>
          <w:rStyle w:val="CGras"/>
        </w:rPr>
        <w:t>Y a-t-il un serveur web</w:t>
      </w:r>
      <w:r w:rsidR="00E33433" w:rsidRPr="00720DBF">
        <w:rPr>
          <w:rStyle w:val="CGras"/>
        </w:rPr>
        <w:t>, quelle version utilise-t-il ?</w:t>
      </w:r>
    </w:p>
    <w:p w14:paraId="63C288FD" w14:textId="09B5C18D" w:rsidR="00720DBF" w:rsidRPr="00574AAA" w:rsidRDefault="00A41C1D" w:rsidP="00574AAA">
      <w:pPr>
        <w:pStyle w:val="TxtJustifi"/>
      </w:pPr>
      <w:r w:rsidRPr="00574AAA">
        <w:t>Oui</w:t>
      </w:r>
      <w:r w:rsidR="009A6462" w:rsidRPr="00574AAA">
        <w:t>, Apache Tomcat/10.1.16</w:t>
      </w:r>
    </w:p>
    <w:p w14:paraId="404AEAC1" w14:textId="22092008" w:rsidR="00110433" w:rsidRDefault="00110433" w:rsidP="00BD2DC5">
      <w:pPr>
        <w:pStyle w:val="Titre2"/>
      </w:pPr>
      <w:bookmarkStart w:id="3" w:name="_Toc164337072"/>
      <w:r w:rsidRPr="00110433">
        <w:t>Conteneurisation</w:t>
      </w:r>
      <w:bookmarkEnd w:id="3"/>
    </w:p>
    <w:p w14:paraId="3311B127" w14:textId="77777777" w:rsidR="00986597" w:rsidRPr="00C17279" w:rsidRDefault="00986597" w:rsidP="00C17279">
      <w:pPr>
        <w:pStyle w:val="TxtJustifi"/>
        <w:rPr>
          <w:rStyle w:val="CGras"/>
        </w:rPr>
      </w:pPr>
      <w:r w:rsidRPr="00C17279">
        <w:rPr>
          <w:rStyle w:val="CGras"/>
        </w:rPr>
        <w:t>Pourquoi faire un container pour une application Java ?</w:t>
      </w:r>
    </w:p>
    <w:p w14:paraId="59571BE5" w14:textId="5F930F2B" w:rsidR="00986597" w:rsidRPr="00C17279" w:rsidRDefault="00463480" w:rsidP="00C17279">
      <w:pPr>
        <w:pStyle w:val="TxtJustifi"/>
      </w:pPr>
      <w:r>
        <w:t>Pour avoir une application qui marche partout.</w:t>
      </w:r>
    </w:p>
    <w:p w14:paraId="48C5FFE8" w14:textId="6F7468AA" w:rsidR="00986597" w:rsidRPr="00C17279" w:rsidRDefault="00986597" w:rsidP="00C17279">
      <w:pPr>
        <w:pStyle w:val="TxtJustifi"/>
        <w:rPr>
          <w:rStyle w:val="CGras"/>
        </w:rPr>
      </w:pPr>
      <w:r w:rsidRPr="00C17279">
        <w:rPr>
          <w:rStyle w:val="CGras"/>
        </w:rPr>
        <w:t xml:space="preserve">Y a-t-il un serveur web ? Ou se trouve-t-il ? </w:t>
      </w:r>
    </w:p>
    <w:p w14:paraId="7C0CB747" w14:textId="1631F56D" w:rsidR="00986597" w:rsidRPr="00C17279" w:rsidRDefault="00570F4B" w:rsidP="00C17279">
      <w:pPr>
        <w:pStyle w:val="TxtJustifi"/>
      </w:pPr>
      <w:r>
        <w:t>Oui, Tomcat</w:t>
      </w:r>
      <w:r w:rsidR="00291B8D">
        <w:t>, compilé dans le jar.</w:t>
      </w:r>
    </w:p>
    <w:p w14:paraId="134A7959" w14:textId="3E0A7856" w:rsidR="00E67510" w:rsidRPr="00C17279" w:rsidRDefault="00986597" w:rsidP="00C17279">
      <w:pPr>
        <w:pStyle w:val="TxtJustifi"/>
        <w:rPr>
          <w:rStyle w:val="CGras"/>
        </w:rPr>
      </w:pPr>
      <w:r w:rsidRPr="00C17279">
        <w:rPr>
          <w:rStyle w:val="CGras"/>
        </w:rPr>
        <w:t>A quoi faut-il faire attention (pensez aux versions!) ?</w:t>
      </w:r>
    </w:p>
    <w:p w14:paraId="349B1831" w14:textId="4E9C0916" w:rsidR="00986597" w:rsidRPr="00C17279" w:rsidRDefault="005B53B1" w:rsidP="00C17279">
      <w:pPr>
        <w:pStyle w:val="TxtJustifi"/>
      </w:pPr>
      <w:r>
        <w:t>Changé la version de java dans le pom.xml et dans le Dockerfile.</w:t>
      </w:r>
    </w:p>
    <w:p w14:paraId="151CD152" w14:textId="01F4A916" w:rsidR="00110433" w:rsidRDefault="00110433" w:rsidP="00BD2DC5">
      <w:pPr>
        <w:pStyle w:val="Titre2"/>
      </w:pPr>
      <w:bookmarkStart w:id="4" w:name="_Toc164337073"/>
      <w:r w:rsidRPr="00110433">
        <w:t>Création d'un projet Spring Boot</w:t>
      </w:r>
      <w:bookmarkEnd w:id="4"/>
    </w:p>
    <w:p w14:paraId="11D931A6" w14:textId="72BBF25D" w:rsidR="00ED6719" w:rsidRPr="00ED750B" w:rsidRDefault="00ED750B" w:rsidP="00ED750B">
      <w:pPr>
        <w:pStyle w:val="TxtJustifi"/>
        <w:rPr>
          <w:rStyle w:val="CGras"/>
        </w:rPr>
      </w:pPr>
      <w:r w:rsidRPr="00ED750B">
        <w:rPr>
          <w:rStyle w:val="CGras"/>
        </w:rPr>
        <w:t>Quelles sont les annotations utilisée (commencent par @) dans votre controller ?</w:t>
      </w:r>
    </w:p>
    <w:p w14:paraId="240411EE" w14:textId="5992D964" w:rsidR="0071410C" w:rsidRPr="004A3508" w:rsidRDefault="0071410C" w:rsidP="004A3508">
      <w:pPr>
        <w:pStyle w:val="Listepuces2"/>
      </w:pPr>
      <w:r w:rsidRPr="004A3508">
        <w:rPr>
          <w:rStyle w:val="CGras"/>
        </w:rPr>
        <w:t>GetMapping</w:t>
      </w:r>
      <w:r w:rsidR="00091A9F" w:rsidRPr="004A3508">
        <w:t xml:space="preserve"> : </w:t>
      </w:r>
      <w:r w:rsidR="00236BC6" w:rsidRPr="004A3508">
        <w:t>Cette annotation est utilisée pour mapper les requêtes HTTP GET sur des méthodes de gestion spécifiques. Par exemple,</w:t>
      </w:r>
      <w:r w:rsidR="004A3508">
        <w:t xml:space="preserve"> </w:t>
      </w:r>
      <w:r w:rsidR="00236BC6" w:rsidRPr="004A3508">
        <w:t>@GetMapping("/home")</w:t>
      </w:r>
      <w:r w:rsidR="004A3508">
        <w:t xml:space="preserve"> </w:t>
      </w:r>
      <w:r w:rsidR="00236BC6" w:rsidRPr="004A3508">
        <w:t>mappe les requêtes GET à l’URL “/home” à la méthode de gestion correspondante.</w:t>
      </w:r>
    </w:p>
    <w:p w14:paraId="4B3097E6" w14:textId="6EFFFBF0" w:rsidR="0071410C" w:rsidRPr="004A3508" w:rsidRDefault="0071410C" w:rsidP="004A3508">
      <w:pPr>
        <w:pStyle w:val="Listepuces2"/>
      </w:pPr>
      <w:r w:rsidRPr="004A3508">
        <w:rPr>
          <w:rStyle w:val="CGras"/>
        </w:rPr>
        <w:t>PostMapping</w:t>
      </w:r>
      <w:r w:rsidR="00091A9F" w:rsidRPr="004A3508">
        <w:t xml:space="preserve"> : </w:t>
      </w:r>
      <w:r w:rsidR="00544A7A" w:rsidRPr="004A3508">
        <w:t>Cette annotation est utilisée pour mapper les requêtes HTTP POST sur des méthodes de gestion spécifiques. Par exemple,</w:t>
      </w:r>
      <w:r w:rsidR="001749F1">
        <w:t xml:space="preserve"> </w:t>
      </w:r>
      <w:r w:rsidR="00544A7A" w:rsidRPr="004A3508">
        <w:t>@PostMapping("/submit")</w:t>
      </w:r>
      <w:r w:rsidR="001749F1">
        <w:t xml:space="preserve"> </w:t>
      </w:r>
      <w:r w:rsidR="00544A7A" w:rsidRPr="004A3508">
        <w:t>mappe les requêtes POST à l’URL “/submit” à la méthode de gestion correspondante.</w:t>
      </w:r>
    </w:p>
    <w:p w14:paraId="2240347D" w14:textId="318E4A68" w:rsidR="0071410C" w:rsidRPr="004A3508" w:rsidRDefault="0071410C" w:rsidP="004A3508">
      <w:pPr>
        <w:pStyle w:val="Listepuces2"/>
      </w:pPr>
      <w:r w:rsidRPr="004A3508">
        <w:rPr>
          <w:rStyle w:val="CGras"/>
        </w:rPr>
        <w:lastRenderedPageBreak/>
        <w:t>PutMapping</w:t>
      </w:r>
      <w:r w:rsidR="00091A9F" w:rsidRPr="004A3508">
        <w:t xml:space="preserve"> : </w:t>
      </w:r>
      <w:r w:rsidR="00544A7A" w:rsidRPr="004A3508">
        <w:t>Cette annotation est utilisée pour mapper les requêtes HTTP PUT sur des méthodes de gestion spécifiques. Par exemple,</w:t>
      </w:r>
      <w:r w:rsidR="009A0EA8">
        <w:t xml:space="preserve"> </w:t>
      </w:r>
      <w:r w:rsidR="00544A7A" w:rsidRPr="004A3508">
        <w:t>@PutMapping("/update")</w:t>
      </w:r>
      <w:r w:rsidR="009A0EA8">
        <w:t xml:space="preserve"> </w:t>
      </w:r>
      <w:r w:rsidR="00544A7A" w:rsidRPr="004A3508">
        <w:t>mappe les requêtes PUT à l’URL “/update” à la méthode de gestion correspondante.</w:t>
      </w:r>
    </w:p>
    <w:p w14:paraId="142A6266" w14:textId="06B3E496" w:rsidR="0071410C" w:rsidRPr="004A3508" w:rsidRDefault="0071410C" w:rsidP="004A3508">
      <w:pPr>
        <w:pStyle w:val="Listepuces2"/>
      </w:pPr>
      <w:r w:rsidRPr="004A3508">
        <w:rPr>
          <w:rStyle w:val="CGras"/>
        </w:rPr>
        <w:t>RequestBody</w:t>
      </w:r>
      <w:r w:rsidR="00091A9F" w:rsidRPr="004A3508">
        <w:t xml:space="preserve"> : </w:t>
      </w:r>
      <w:r w:rsidR="00544A7A" w:rsidRPr="004A3508">
        <w:t>Cette annotation est utilisée pour lier le corps de la requête HTTP à un objet de domaine dans une méthode de gestion. Le corps de la requête HTTP est passé dans une forme appropriée à la méthode de gestion.</w:t>
      </w:r>
    </w:p>
    <w:p w14:paraId="390DA55E" w14:textId="1DF97E22" w:rsidR="0071410C" w:rsidRPr="004A3508" w:rsidRDefault="0071410C" w:rsidP="004A3508">
      <w:pPr>
        <w:pStyle w:val="Listepuces2"/>
      </w:pPr>
      <w:r w:rsidRPr="004A3508">
        <w:rPr>
          <w:rStyle w:val="CGras"/>
        </w:rPr>
        <w:t>RequestParam</w:t>
      </w:r>
      <w:r w:rsidR="00091A9F" w:rsidRPr="004A3508">
        <w:t xml:space="preserve"> : </w:t>
      </w:r>
      <w:r w:rsidR="004A3508" w:rsidRPr="004A3508">
        <w:t>Cette annotation est utilisée pour lier les paramètres de requête à une méthode de gestion. Par exemple,</w:t>
      </w:r>
      <w:r w:rsidR="009A0EA8">
        <w:t xml:space="preserve"> </w:t>
      </w:r>
      <w:r w:rsidR="004A3508" w:rsidRPr="004A3508">
        <w:t>@RequestParam("id") String id</w:t>
      </w:r>
      <w:r w:rsidR="009A0EA8">
        <w:t xml:space="preserve"> </w:t>
      </w:r>
      <w:r w:rsidR="004A3508" w:rsidRPr="004A3508">
        <w:t>lie le paramètre de requête “id” à la variable String “id”.</w:t>
      </w:r>
    </w:p>
    <w:p w14:paraId="34D3B14C" w14:textId="4723ACBD" w:rsidR="00ED750B" w:rsidRPr="004A3508" w:rsidRDefault="0071410C" w:rsidP="004A3508">
      <w:pPr>
        <w:pStyle w:val="Listepuces2"/>
      </w:pPr>
      <w:r w:rsidRPr="004A3508">
        <w:rPr>
          <w:rStyle w:val="CGras"/>
        </w:rPr>
        <w:t>RestController</w:t>
      </w:r>
      <w:r w:rsidR="00091A9F" w:rsidRPr="004A3508">
        <w:t xml:space="preserve"> : </w:t>
      </w:r>
      <w:r w:rsidR="004A3508" w:rsidRPr="004A3508">
        <w:t>Cette annotation est utilisée au niveau de la classe pour indiquer qu’une classe est un contrôleur où les méthodes de gestion renvoient le corps de la réponse directement, et non une vue. Elle est une combinaison de</w:t>
      </w:r>
      <w:r w:rsidR="009068C8">
        <w:t xml:space="preserve"> </w:t>
      </w:r>
      <w:r w:rsidR="004A3508" w:rsidRPr="004A3508">
        <w:t>@Controller</w:t>
      </w:r>
      <w:r w:rsidR="009068C8">
        <w:t xml:space="preserve"> </w:t>
      </w:r>
      <w:r w:rsidR="004A3508" w:rsidRPr="004A3508">
        <w:t>et</w:t>
      </w:r>
      <w:r w:rsidR="009068C8">
        <w:t xml:space="preserve"> </w:t>
      </w:r>
      <w:r w:rsidR="004A3508" w:rsidRPr="004A3508">
        <w:t>@ResponseBody.</w:t>
      </w:r>
    </w:p>
    <w:p w14:paraId="0D96FD26" w14:textId="789FCEA9" w:rsidR="00110433" w:rsidRDefault="00110433" w:rsidP="00BD2DC5">
      <w:pPr>
        <w:pStyle w:val="Titre2"/>
      </w:pPr>
      <w:bookmarkStart w:id="5" w:name="_Toc164337074"/>
      <w:r w:rsidRPr="00110433">
        <w:t>Connexion à la DB JDBC</w:t>
      </w:r>
      <w:bookmarkEnd w:id="5"/>
    </w:p>
    <w:p w14:paraId="1CD77C1D" w14:textId="54C2B843" w:rsidR="00815F4B" w:rsidRDefault="00CE21E3" w:rsidP="00815F4B">
      <w:pPr>
        <w:pStyle w:val="TxtJustifi"/>
      </w:pPr>
      <w:r>
        <w:t>Comment transformer en JSON :</w:t>
      </w:r>
    </w:p>
    <w:p w14:paraId="1210208D" w14:textId="77777777" w:rsidR="00CE21E3" w:rsidRPr="00CE21E3" w:rsidRDefault="00CE21E3" w:rsidP="00A50408">
      <w:pPr>
        <w:pStyle w:val="TxtCodeBleu"/>
        <w:rPr>
          <w:lang w:val="en-US" w:eastAsia="fr-CH"/>
        </w:rPr>
      </w:pPr>
      <w:r w:rsidRPr="00CE21E3">
        <w:rPr>
          <w:lang w:val="en-US" w:eastAsia="fr-CH"/>
        </w:rPr>
        <w:t>ArrayList&lt;String&gt; pays = wrk.getPays();</w:t>
      </w:r>
    </w:p>
    <w:p w14:paraId="0FBD8A95" w14:textId="17C5C26A" w:rsidR="00CE21E3" w:rsidRPr="00CE21E3" w:rsidRDefault="00CE21E3" w:rsidP="00A50408">
      <w:pPr>
        <w:pStyle w:val="TxtCodeBleu"/>
        <w:rPr>
          <w:lang w:val="en-US" w:eastAsia="fr-CH"/>
        </w:rPr>
      </w:pPr>
      <w:r w:rsidRPr="00CE21E3">
        <w:rPr>
          <w:lang w:val="en-US" w:eastAsia="fr-CH"/>
        </w:rPr>
        <w:t>ObjectMapper mapper = new ObjectMapper();</w:t>
      </w:r>
    </w:p>
    <w:p w14:paraId="757A22EF" w14:textId="77777777" w:rsidR="00CE21E3" w:rsidRPr="00CE21E3" w:rsidRDefault="00CE21E3" w:rsidP="00A50408">
      <w:pPr>
        <w:pStyle w:val="TxtCodeBleu"/>
        <w:rPr>
          <w:lang w:val="en-US" w:eastAsia="fr-CH"/>
        </w:rPr>
      </w:pPr>
    </w:p>
    <w:p w14:paraId="699B1C7D" w14:textId="73498BCC" w:rsidR="00CE21E3" w:rsidRPr="00CE21E3" w:rsidRDefault="00CE21E3" w:rsidP="00A50408">
      <w:pPr>
        <w:pStyle w:val="TxtCodeBleu"/>
        <w:rPr>
          <w:lang w:val="en-US" w:eastAsia="fr-CH"/>
        </w:rPr>
      </w:pPr>
      <w:r w:rsidRPr="00CE21E3">
        <w:rPr>
          <w:lang w:val="en-US" w:eastAsia="fr-CH"/>
        </w:rPr>
        <w:t>try {</w:t>
      </w:r>
    </w:p>
    <w:p w14:paraId="7EA0D660" w14:textId="4F466F83" w:rsidR="00CE21E3" w:rsidRPr="00CE21E3" w:rsidRDefault="00CE21E3" w:rsidP="00A50408">
      <w:pPr>
        <w:pStyle w:val="TxtCodeBleu"/>
        <w:rPr>
          <w:lang w:val="en-US" w:eastAsia="fr-CH"/>
        </w:rPr>
      </w:pPr>
      <w:r w:rsidRPr="00CE21E3">
        <w:rPr>
          <w:lang w:val="en-US" w:eastAsia="fr-CH"/>
        </w:rPr>
        <w:t>    String json = mapper.writeValueAsString(pays);</w:t>
      </w:r>
    </w:p>
    <w:p w14:paraId="7B4D2173" w14:textId="327A136E" w:rsidR="00CE21E3" w:rsidRPr="00CE21E3" w:rsidRDefault="00CE21E3" w:rsidP="00A50408">
      <w:pPr>
        <w:pStyle w:val="TxtCodeBleu"/>
        <w:rPr>
          <w:lang w:val="en-US" w:eastAsia="fr-CH"/>
        </w:rPr>
      </w:pPr>
      <w:r w:rsidRPr="00CE21E3">
        <w:rPr>
          <w:lang w:val="en-US" w:eastAsia="fr-CH"/>
        </w:rPr>
        <w:t>    return json;</w:t>
      </w:r>
    </w:p>
    <w:p w14:paraId="59092D4A" w14:textId="437E369A" w:rsidR="00CE21E3" w:rsidRPr="00CE21E3" w:rsidRDefault="00CE21E3" w:rsidP="00A50408">
      <w:pPr>
        <w:pStyle w:val="TxtCodeBleu"/>
        <w:rPr>
          <w:lang w:val="en-US" w:eastAsia="fr-CH"/>
        </w:rPr>
      </w:pPr>
      <w:r w:rsidRPr="00CE21E3">
        <w:rPr>
          <w:lang w:val="en-US" w:eastAsia="fr-CH"/>
        </w:rPr>
        <w:t>} catch (IOException e) {</w:t>
      </w:r>
    </w:p>
    <w:p w14:paraId="501B5B1B" w14:textId="27FC775F" w:rsidR="00CE21E3" w:rsidRPr="00CE21E3" w:rsidRDefault="00CE21E3" w:rsidP="00A50408">
      <w:pPr>
        <w:pStyle w:val="TxtCodeBleu"/>
        <w:rPr>
          <w:lang w:val="en-US" w:eastAsia="fr-CH"/>
        </w:rPr>
      </w:pPr>
      <w:r w:rsidRPr="00CE21E3">
        <w:rPr>
          <w:lang w:val="en-US" w:eastAsia="fr-CH"/>
        </w:rPr>
        <w:t>    e.printStackTrace();</w:t>
      </w:r>
    </w:p>
    <w:p w14:paraId="4482F1E0" w14:textId="3A84EE3B" w:rsidR="00CE21E3" w:rsidRPr="00CE21E3" w:rsidRDefault="00CE21E3" w:rsidP="00A50408">
      <w:pPr>
        <w:pStyle w:val="TxtCodeBleu"/>
        <w:rPr>
          <w:lang w:val="en-US" w:eastAsia="fr-CH"/>
        </w:rPr>
      </w:pPr>
      <w:r w:rsidRPr="00CE21E3">
        <w:rPr>
          <w:lang w:val="en-US" w:eastAsia="fr-CH"/>
        </w:rPr>
        <w:t>    return "Erreur";</w:t>
      </w:r>
    </w:p>
    <w:p w14:paraId="75BEE7A6" w14:textId="7CC0916E" w:rsidR="00815F4B" w:rsidRPr="00A50408" w:rsidRDefault="00CE21E3" w:rsidP="00A50408">
      <w:pPr>
        <w:pStyle w:val="TxtCodeBleu"/>
        <w:rPr>
          <w:lang w:val="en-US" w:eastAsia="fr-CH"/>
        </w:rPr>
      </w:pPr>
      <w:r w:rsidRPr="00CE21E3">
        <w:rPr>
          <w:lang w:val="en-US" w:eastAsia="fr-CH"/>
        </w:rPr>
        <w:t>}</w:t>
      </w:r>
    </w:p>
    <w:p w14:paraId="747A63C8" w14:textId="2F67A5C4" w:rsidR="00110433" w:rsidRDefault="00110433" w:rsidP="00BD2DC5">
      <w:pPr>
        <w:pStyle w:val="Titre2"/>
      </w:pPr>
      <w:bookmarkStart w:id="6" w:name="_Toc164337075"/>
      <w:r w:rsidRPr="00110433">
        <w:t>Connexion à la DB JPA</w:t>
      </w:r>
      <w:bookmarkEnd w:id="6"/>
    </w:p>
    <w:p w14:paraId="2BF26336" w14:textId="77777777" w:rsidR="00D76E8A" w:rsidRPr="00D76E8A" w:rsidRDefault="00D76E8A" w:rsidP="00D76E8A">
      <w:pPr>
        <w:pStyle w:val="TxtJustifi"/>
        <w:rPr>
          <w:rStyle w:val="CGras"/>
        </w:rPr>
      </w:pPr>
      <w:r w:rsidRPr="00D76E8A">
        <w:rPr>
          <w:rStyle w:val="CGras"/>
        </w:rPr>
        <w:t>À quoi sert l'annotation @Autowired dans vos controlleur pour les Repository ?</w:t>
      </w:r>
    </w:p>
    <w:p w14:paraId="740A2F27" w14:textId="22AB0D24" w:rsidR="00D76E8A" w:rsidRPr="00784D18" w:rsidRDefault="00784D18" w:rsidP="00784D18">
      <w:pPr>
        <w:pStyle w:val="TxtJustifi"/>
      </w:pPr>
      <w:r w:rsidRPr="00784D18">
        <w:t>L’annotation</w:t>
      </w:r>
      <w:r>
        <w:t xml:space="preserve"> </w:t>
      </w:r>
      <w:r w:rsidRPr="00784D18">
        <w:rPr>
          <w:rStyle w:val="CGras"/>
        </w:rPr>
        <w:t>@Autowired</w:t>
      </w:r>
      <w:r>
        <w:t xml:space="preserve"> </w:t>
      </w:r>
      <w:r w:rsidRPr="00784D18">
        <w:t>dans Spring est utilisée pour l’injection automatique des dépendances. Cela signifie que Spring va chercher et instancier automatiquement le bean qui correspond à la dépendance déclarée</w:t>
      </w:r>
      <w:r>
        <w:t>.</w:t>
      </w:r>
    </w:p>
    <w:p w14:paraId="0CD4EBAE" w14:textId="77777777" w:rsidR="00D76E8A" w:rsidRPr="00D76E8A" w:rsidRDefault="00D76E8A" w:rsidP="00D76E8A">
      <w:pPr>
        <w:pStyle w:val="TxtJustifi"/>
        <w:rPr>
          <w:rStyle w:val="CGras"/>
        </w:rPr>
      </w:pPr>
      <w:r w:rsidRPr="00D76E8A">
        <w:rPr>
          <w:rStyle w:val="CGras"/>
        </w:rPr>
        <w:t xml:space="preserve">A quoi sert l'annotation @ManyToOne dans l'entité skieur ? </w:t>
      </w:r>
    </w:p>
    <w:p w14:paraId="5601E31A" w14:textId="77777777" w:rsidR="005F5E92" w:rsidRPr="006C63E3" w:rsidRDefault="005F5E92" w:rsidP="005F5E92">
      <w:pPr>
        <w:pStyle w:val="TxtJustifi"/>
      </w:pPr>
      <w:r w:rsidRPr="006C63E3">
        <w:t>L’annotation</w:t>
      </w:r>
      <w:r>
        <w:t xml:space="preserve"> </w:t>
      </w:r>
      <w:r w:rsidRPr="006C63E3">
        <w:rPr>
          <w:rStyle w:val="CGras"/>
        </w:rPr>
        <w:t>@ManyToOne</w:t>
      </w:r>
      <w:r>
        <w:t xml:space="preserve"> </w:t>
      </w:r>
      <w:r w:rsidRPr="006C63E3">
        <w:t>est utilisée pour établir une relation de plusieurs à un entre deux entités dans votre modèle JPA</w:t>
      </w:r>
      <w:r>
        <w:t>.</w:t>
      </w:r>
    </w:p>
    <w:p w14:paraId="0E311216" w14:textId="0AB7212C" w:rsidR="00D76E8A" w:rsidRPr="00D76E8A" w:rsidRDefault="00D76E8A" w:rsidP="00D76E8A">
      <w:pPr>
        <w:pStyle w:val="TxtJustifi"/>
        <w:rPr>
          <w:rStyle w:val="CGras"/>
        </w:rPr>
      </w:pPr>
      <w:r w:rsidRPr="00D76E8A">
        <w:rPr>
          <w:rStyle w:val="CGras"/>
        </w:rPr>
        <w:t xml:space="preserve">Sur la même ligne, quel FetchType est utilisé et pourquoi, </w:t>
      </w:r>
      <w:r w:rsidR="00D637A9" w:rsidRPr="00D76E8A">
        <w:rPr>
          <w:rStyle w:val="CGras"/>
        </w:rPr>
        <w:t>réessayer</w:t>
      </w:r>
      <w:r w:rsidRPr="00D76E8A">
        <w:rPr>
          <w:rStyle w:val="CGras"/>
        </w:rPr>
        <w:t xml:space="preserve"> avec le FetchType LAZY</w:t>
      </w:r>
      <w:r w:rsidRPr="00D76E8A">
        <w:t xml:space="preserve"> </w:t>
      </w:r>
      <w:r w:rsidRPr="00D76E8A">
        <w:rPr>
          <w:rStyle w:val="CGras"/>
        </w:rPr>
        <w:t>et faites un getSkieur.</w:t>
      </w:r>
    </w:p>
    <w:p w14:paraId="3D88D9E0" w14:textId="6B7013A5" w:rsidR="00D76E8A" w:rsidRPr="00D76E8A" w:rsidRDefault="00162AC6" w:rsidP="00D76E8A">
      <w:pPr>
        <w:pStyle w:val="TxtJustifi"/>
      </w:pPr>
      <w:r>
        <w:t>Le FetchType est EAGER</w:t>
      </w:r>
      <w:r w:rsidR="004935F8">
        <w:t xml:space="preserve">, pour aller chercher </w:t>
      </w:r>
      <w:r w:rsidR="004E774D">
        <w:t>le</w:t>
      </w:r>
      <w:r w:rsidR="004935F8">
        <w:t xml:space="preserve"> pays directement</w:t>
      </w:r>
      <w:r w:rsidR="00D774B5">
        <w:t>.</w:t>
      </w:r>
      <w:r w:rsidR="00410DD8">
        <w:t xml:space="preserve"> Si j’utilise </w:t>
      </w:r>
      <w:r w:rsidR="00380933">
        <w:t>le FetchType Lazy j’</w:t>
      </w:r>
      <w:r w:rsidR="00B41EB9">
        <w:t>obtiens</w:t>
      </w:r>
      <w:r w:rsidR="00380933">
        <w:t xml:space="preserve"> une erreur</w:t>
      </w:r>
      <w:r w:rsidR="002346A6">
        <w:t xml:space="preserve"> en transformant en </w:t>
      </w:r>
      <w:r w:rsidR="001B1ECF">
        <w:t>JSON</w:t>
      </w:r>
      <w:r w:rsidR="002346A6">
        <w:t xml:space="preserve"> les skieurs car le pays n’est pas </w:t>
      </w:r>
      <w:r w:rsidR="00DA31E5">
        <w:t>défini</w:t>
      </w:r>
      <w:r w:rsidR="002346A6">
        <w:t>.</w:t>
      </w:r>
    </w:p>
    <w:p w14:paraId="1652ECB7" w14:textId="4D3443CE" w:rsidR="00110433" w:rsidRDefault="00110433" w:rsidP="00BD2DC5">
      <w:pPr>
        <w:pStyle w:val="Titre2"/>
      </w:pPr>
      <w:bookmarkStart w:id="7" w:name="_Toc164337076"/>
      <w:r w:rsidRPr="00110433">
        <w:t>Connexion à la DB JPA avec DTO</w:t>
      </w:r>
      <w:bookmarkEnd w:id="7"/>
    </w:p>
    <w:p w14:paraId="55FC7AE4" w14:textId="79D50343" w:rsidR="000821D6" w:rsidRPr="00713FD5" w:rsidRDefault="000821D6" w:rsidP="00713FD5">
      <w:pPr>
        <w:pStyle w:val="TxtJustifi"/>
        <w:rPr>
          <w:rStyle w:val="CGras"/>
        </w:rPr>
      </w:pPr>
      <w:r w:rsidRPr="00713FD5">
        <w:rPr>
          <w:rStyle w:val="CGras"/>
        </w:rPr>
        <w:t>Pourquoi dans ce cas, on retrouve un SkierDTO et pas de PaysDTO ?</w:t>
      </w:r>
    </w:p>
    <w:p w14:paraId="1AD99F8D" w14:textId="65BCABAE" w:rsidR="006771C0" w:rsidRPr="00713FD5" w:rsidRDefault="006771C0" w:rsidP="00713FD5">
      <w:pPr>
        <w:pStyle w:val="TxtJustifi"/>
      </w:pPr>
      <w:r>
        <w:lastRenderedPageBreak/>
        <w:t xml:space="preserve">Car </w:t>
      </w:r>
      <w:r w:rsidRPr="001B62A0">
        <w:rPr>
          <w:rStyle w:val="CGras"/>
        </w:rPr>
        <w:t>Pays</w:t>
      </w:r>
      <w:r>
        <w:t xml:space="preserve"> n’a pas de fk et donc </w:t>
      </w:r>
      <w:r w:rsidR="00CE72EE">
        <w:t>pas besoin de fetch d’autre objets.</w:t>
      </w:r>
    </w:p>
    <w:p w14:paraId="1BE1E85E" w14:textId="2C286973" w:rsidR="000821D6" w:rsidRPr="00713FD5" w:rsidRDefault="000821D6" w:rsidP="00713FD5">
      <w:pPr>
        <w:pStyle w:val="TxtJustifi"/>
        <w:rPr>
          <w:rStyle w:val="CGras"/>
        </w:rPr>
      </w:pPr>
      <w:r w:rsidRPr="00713FD5">
        <w:rPr>
          <w:rStyle w:val="CGras"/>
        </w:rPr>
        <w:t>À quoi servent les model, les repository, les dto, les services et les controlleurs ?</w:t>
      </w:r>
    </w:p>
    <w:p w14:paraId="449C1871" w14:textId="1F360EC9" w:rsidR="000821D6" w:rsidRPr="00C23E6E" w:rsidRDefault="000821D6" w:rsidP="00C23E6E">
      <w:pPr>
        <w:pStyle w:val="Listepuces"/>
      </w:pPr>
      <w:r w:rsidRPr="00895BE4">
        <w:rPr>
          <w:rStyle w:val="CGras"/>
        </w:rPr>
        <w:t>Model</w:t>
      </w:r>
      <w:r w:rsidR="00C23E6E">
        <w:t xml:space="preserve"> </w:t>
      </w:r>
      <w:r w:rsidRPr="00C23E6E">
        <w:t xml:space="preserve">: Les modèles représentent les entités de votre domaine d’application. Dans </w:t>
      </w:r>
      <w:r w:rsidR="005C40F3">
        <w:t>ce</w:t>
      </w:r>
      <w:r w:rsidRPr="00C23E6E">
        <w:t xml:space="preserve"> cas,</w:t>
      </w:r>
      <w:r w:rsidR="00C23E6E">
        <w:t xml:space="preserve"> </w:t>
      </w:r>
      <w:r w:rsidRPr="00C23E6E">
        <w:t>Skieur</w:t>
      </w:r>
      <w:r w:rsidR="00C23E6E">
        <w:t xml:space="preserve"> </w:t>
      </w:r>
      <w:r w:rsidRPr="00C23E6E">
        <w:t>et</w:t>
      </w:r>
      <w:r w:rsidR="00C23E6E">
        <w:t xml:space="preserve"> </w:t>
      </w:r>
      <w:r w:rsidRPr="00C23E6E">
        <w:t>Pays</w:t>
      </w:r>
      <w:r w:rsidR="00C23E6E">
        <w:t xml:space="preserve"> </w:t>
      </w:r>
      <w:r w:rsidRPr="00C23E6E">
        <w:t>sont des modèles qui représentent les skieurs et les pays dans votre application.</w:t>
      </w:r>
    </w:p>
    <w:p w14:paraId="33628D07" w14:textId="67882D28" w:rsidR="000821D6" w:rsidRPr="00C23E6E" w:rsidRDefault="000821D6" w:rsidP="00C23E6E">
      <w:pPr>
        <w:pStyle w:val="Listepuces"/>
      </w:pPr>
      <w:r w:rsidRPr="00656BBB">
        <w:rPr>
          <w:rStyle w:val="CGras"/>
        </w:rPr>
        <w:t>Repository</w:t>
      </w:r>
      <w:r w:rsidR="00656BBB">
        <w:t xml:space="preserve"> </w:t>
      </w:r>
      <w:r w:rsidRPr="00C23E6E">
        <w:t>: Les repositories sont des interfaces qui permettent d’interagir avec la base de données. Ils fournissent des méthodes pour effectuer des opérations CRUD (Create, Read, Update, Delete) sur les entités.</w:t>
      </w:r>
      <w:r w:rsidR="005054A1">
        <w:t xml:space="preserve"> </w:t>
      </w:r>
      <w:r w:rsidRPr="00C23E6E">
        <w:t>Par exemple,</w:t>
      </w:r>
      <w:r w:rsidR="00656BBB">
        <w:t xml:space="preserve"> </w:t>
      </w:r>
      <w:r w:rsidRPr="00C23E6E">
        <w:t>SkieurRepository</w:t>
      </w:r>
      <w:r w:rsidR="00656BBB">
        <w:t xml:space="preserve"> </w:t>
      </w:r>
      <w:r w:rsidRPr="00C23E6E">
        <w:t>est une interface qui fournit des méthodes pour interagir avec les données de Skieur dans la base de données.</w:t>
      </w:r>
    </w:p>
    <w:p w14:paraId="66C9278C" w14:textId="0E2D9D65" w:rsidR="000821D6" w:rsidRPr="00C23E6E" w:rsidRDefault="000821D6" w:rsidP="00C23E6E">
      <w:pPr>
        <w:pStyle w:val="Listepuces"/>
      </w:pPr>
      <w:r w:rsidRPr="00656BBB">
        <w:rPr>
          <w:rStyle w:val="CGras"/>
        </w:rPr>
        <w:t>DTO (Data Transfer Object)</w:t>
      </w:r>
      <w:r w:rsidR="00656BBB">
        <w:t xml:space="preserve"> </w:t>
      </w:r>
      <w:r w:rsidRPr="00C23E6E">
        <w:t>: Les DTO sont des objets qui encapsulent les données qui doivent être transférées entre les différentes couches de l’application. Par exemple,</w:t>
      </w:r>
      <w:r w:rsidR="004C08E8">
        <w:t xml:space="preserve"> </w:t>
      </w:r>
      <w:r w:rsidRPr="00C23E6E">
        <w:t>SkieurDTO</w:t>
      </w:r>
      <w:r w:rsidR="004C08E8">
        <w:t xml:space="preserve"> </w:t>
      </w:r>
      <w:r w:rsidRPr="00C23E6E">
        <w:t>est un objet qui contient les données d’un</w:t>
      </w:r>
      <w:r w:rsidR="004C08E8">
        <w:t xml:space="preserve"> </w:t>
      </w:r>
      <w:r w:rsidRPr="00C23E6E">
        <w:t>Skieur</w:t>
      </w:r>
      <w:r w:rsidR="004C08E8">
        <w:t xml:space="preserve"> </w:t>
      </w:r>
      <w:r w:rsidRPr="00C23E6E">
        <w:t>qui doivent être transférées de la couche de service à la couche de contrôleur.</w:t>
      </w:r>
    </w:p>
    <w:p w14:paraId="4DFF162D" w14:textId="40638199" w:rsidR="000821D6" w:rsidRPr="00C23E6E" w:rsidRDefault="000821D6" w:rsidP="00C23E6E">
      <w:pPr>
        <w:pStyle w:val="Listepuces"/>
      </w:pPr>
      <w:r w:rsidRPr="00656BBB">
        <w:rPr>
          <w:rStyle w:val="CGras"/>
        </w:rPr>
        <w:t>Service</w:t>
      </w:r>
      <w:r w:rsidR="00656BBB">
        <w:t xml:space="preserve"> </w:t>
      </w:r>
      <w:r w:rsidRPr="00C23E6E">
        <w:t>: Les services contiennent la logique métier de l’application. Ils coordonnent les opérations entre les différentes parties de l’application, comme l’interaction avec les repositories pour récupérer ou enregistrer des données.</w:t>
      </w:r>
    </w:p>
    <w:p w14:paraId="60EFCA45" w14:textId="3D9F4E62" w:rsidR="0087406E" w:rsidRPr="00C23E6E" w:rsidRDefault="000821D6" w:rsidP="00C23E6E">
      <w:pPr>
        <w:pStyle w:val="Listepuces"/>
      </w:pPr>
      <w:r w:rsidRPr="00656BBB">
        <w:rPr>
          <w:rStyle w:val="CGras"/>
        </w:rPr>
        <w:t>Controller</w:t>
      </w:r>
      <w:r w:rsidR="00656BBB">
        <w:t xml:space="preserve"> </w:t>
      </w:r>
      <w:r w:rsidRPr="00C23E6E">
        <w:t>: Les contrôleurs gèrent les interactions avec l’utilisateur.</w:t>
      </w:r>
      <w:r w:rsidR="005B37F3">
        <w:t xml:space="preserve"> </w:t>
      </w:r>
      <w:r w:rsidRPr="00656BBB">
        <w:t>Ils reçoivent les requêtes de l’utilisateur, appellent les services appropriés pour traiter ces requêtes, et renvoient les réponses appropriées</w:t>
      </w:r>
      <w:r w:rsidRPr="00C23E6E">
        <w:t>. Par exemple, dans votre code,</w:t>
      </w:r>
      <w:r w:rsidR="005B37F3">
        <w:t xml:space="preserve"> </w:t>
      </w:r>
      <w:r w:rsidRPr="00C23E6E">
        <w:t>Controller</w:t>
      </w:r>
      <w:r w:rsidR="005B37F3">
        <w:t xml:space="preserve"> </w:t>
      </w:r>
      <w:r w:rsidRPr="00C23E6E">
        <w:t>est une classe qui gère les requêtes HTTP et renvoie les réponses appropriées.</w:t>
      </w:r>
    </w:p>
    <w:p w14:paraId="064FE21B" w14:textId="4021A101" w:rsidR="00110433" w:rsidRDefault="00110433" w:rsidP="00BD2DC5">
      <w:pPr>
        <w:pStyle w:val="Titre2"/>
      </w:pPr>
      <w:bookmarkStart w:id="8" w:name="_Toc164337077"/>
      <w:r w:rsidRPr="00110433">
        <w:t>Gestion des sessions</w:t>
      </w:r>
      <w:bookmarkEnd w:id="8"/>
    </w:p>
    <w:p w14:paraId="6B35A96D" w14:textId="1F1E75DA" w:rsidR="00FD466E" w:rsidRPr="00632AC8" w:rsidRDefault="00FD466E" w:rsidP="00632AC8">
      <w:pPr>
        <w:pStyle w:val="TxtJustifi"/>
        <w:rPr>
          <w:rStyle w:val="CGras"/>
        </w:rPr>
      </w:pPr>
      <w:r w:rsidRPr="00632AC8">
        <w:rPr>
          <w:rStyle w:val="CGras"/>
        </w:rPr>
        <w:t>HttpSession</w:t>
      </w:r>
    </w:p>
    <w:p w14:paraId="2DF40347" w14:textId="19C03A1B" w:rsidR="00FD466E" w:rsidRPr="000B0702" w:rsidRDefault="00FD466E" w:rsidP="000B0702">
      <w:pPr>
        <w:pStyle w:val="TxtJustifi"/>
      </w:pPr>
      <w:r w:rsidRPr="000B0702">
        <w:t>HttpSession est une interface dans le package</w:t>
      </w:r>
      <w:r w:rsidR="000B0702">
        <w:t xml:space="preserve"> </w:t>
      </w:r>
      <w:r w:rsidRPr="000B0702">
        <w:rPr>
          <w:rStyle w:val="CMotsCls"/>
        </w:rPr>
        <w:t>javax.servlet.http</w:t>
      </w:r>
      <w:r w:rsidR="000B0702">
        <w:t xml:space="preserve"> </w:t>
      </w:r>
      <w:r w:rsidRPr="000B0702">
        <w:t>de Java Servlet API. Elle fournit un moyen de suivre l’état d’un utilisateur entre plusieurs requêtes HTTP, ce qui est essentiel pour créer des applications web interactives.</w:t>
      </w:r>
    </w:p>
    <w:p w14:paraId="052E85BA" w14:textId="77777777" w:rsidR="00FD466E" w:rsidRPr="00632AC8" w:rsidRDefault="00FD466E" w:rsidP="00632AC8">
      <w:pPr>
        <w:pStyle w:val="TxtJustifi"/>
        <w:rPr>
          <w:rStyle w:val="CGras"/>
        </w:rPr>
      </w:pPr>
      <w:r w:rsidRPr="00632AC8">
        <w:rPr>
          <w:rStyle w:val="CGras"/>
        </w:rPr>
        <w:t>Création d’une session</w:t>
      </w:r>
    </w:p>
    <w:p w14:paraId="4919D70F" w14:textId="3B705BD4" w:rsidR="00FD466E" w:rsidRPr="000367B8" w:rsidRDefault="000367B8" w:rsidP="000367B8">
      <w:pPr>
        <w:pStyle w:val="TxtJustifi"/>
      </w:pPr>
      <w:r w:rsidRPr="000367B8">
        <w:t>Lorsqu’un client fait une première requête à un serveur qui utilise</w:t>
      </w:r>
      <w:r>
        <w:t xml:space="preserve"> </w:t>
      </w:r>
      <w:r w:rsidRPr="000367B8">
        <w:rPr>
          <w:rStyle w:val="CMotsCls"/>
        </w:rPr>
        <w:t>HttpSession</w:t>
      </w:r>
      <w:r w:rsidRPr="000367B8">
        <w:t>, une session est automatiquement créée. Le serveur génère un identifiant de session unique pour cette nouvelle session et l’envoie au client, généralement sous la forme d’un cookie.</w:t>
      </w:r>
    </w:p>
    <w:p w14:paraId="7F5C3EC6" w14:textId="77777777" w:rsidR="00FD466E" w:rsidRPr="00632AC8" w:rsidRDefault="00FD466E" w:rsidP="00632AC8">
      <w:pPr>
        <w:pStyle w:val="TxtJustifi"/>
        <w:rPr>
          <w:rStyle w:val="CGras"/>
        </w:rPr>
      </w:pPr>
      <w:r w:rsidRPr="00632AC8">
        <w:rPr>
          <w:rStyle w:val="CGras"/>
        </w:rPr>
        <w:t>Accès à la session</w:t>
      </w:r>
    </w:p>
    <w:p w14:paraId="10E13A74" w14:textId="207298CB" w:rsidR="00FD466E" w:rsidRPr="00E35EFE" w:rsidRDefault="00FD466E" w:rsidP="00E35EFE">
      <w:pPr>
        <w:pStyle w:val="TxtJustifi"/>
      </w:pPr>
      <w:r w:rsidRPr="00E35EFE">
        <w:t>Une fois la session créée, vous pouvez y accéder dans vos méthodes de contrôleur en utilisant l’injection de dépendances de Spring. Vous pouvez injecter</w:t>
      </w:r>
      <w:r w:rsidR="001C5831">
        <w:t xml:space="preserve"> </w:t>
      </w:r>
      <w:r w:rsidRPr="001C5831">
        <w:rPr>
          <w:rStyle w:val="CMotsCls"/>
        </w:rPr>
        <w:t>HttpSession</w:t>
      </w:r>
      <w:r w:rsidR="001C5831">
        <w:t xml:space="preserve"> </w:t>
      </w:r>
      <w:r w:rsidRPr="00E35EFE">
        <w:t>comme paramètre de méthode :</w:t>
      </w:r>
    </w:p>
    <w:p w14:paraId="3A93AD2D" w14:textId="77777777" w:rsidR="00FD466E" w:rsidRPr="00AA4DAD" w:rsidRDefault="00FD466E" w:rsidP="00E35EFE">
      <w:pPr>
        <w:pStyle w:val="TxtCodeBleu"/>
      </w:pPr>
      <w:r w:rsidRPr="00AA4DAD">
        <w:t>public ResponseEntity&lt;String&gt; maMethode(HttpSession session) {</w:t>
      </w:r>
    </w:p>
    <w:p w14:paraId="4E67608D" w14:textId="77777777" w:rsidR="00FD466E" w:rsidRPr="00E35EFE" w:rsidRDefault="00FD466E" w:rsidP="00E35EFE">
      <w:pPr>
        <w:pStyle w:val="TxtCodeBleu"/>
      </w:pPr>
      <w:r w:rsidRPr="00AA4DAD">
        <w:t xml:space="preserve">    </w:t>
      </w:r>
      <w:r w:rsidRPr="00E35EFE">
        <w:t>// votre code ici</w:t>
      </w:r>
    </w:p>
    <w:p w14:paraId="055D07D7" w14:textId="47FD4585" w:rsidR="00FD466E" w:rsidRPr="00E35EFE" w:rsidRDefault="00FD466E" w:rsidP="00E35EFE">
      <w:pPr>
        <w:pStyle w:val="TxtCodeBleu"/>
      </w:pPr>
      <w:r w:rsidRPr="00E35EFE">
        <w:t>}</w:t>
      </w:r>
    </w:p>
    <w:p w14:paraId="5D026499" w14:textId="77777777" w:rsidR="00FD466E" w:rsidRPr="00632AC8" w:rsidRDefault="00FD466E" w:rsidP="00632AC8">
      <w:pPr>
        <w:pStyle w:val="TxtJustifi"/>
        <w:rPr>
          <w:rStyle w:val="CGras"/>
        </w:rPr>
      </w:pPr>
      <w:r w:rsidRPr="00632AC8">
        <w:rPr>
          <w:rStyle w:val="CGras"/>
        </w:rPr>
        <w:t>Utilisation de la session</w:t>
      </w:r>
    </w:p>
    <w:p w14:paraId="3FDA22D7" w14:textId="77777777" w:rsidR="00FD466E" w:rsidRPr="00902E90" w:rsidRDefault="00FD466E" w:rsidP="00902E90">
      <w:pPr>
        <w:pStyle w:val="TxtJustifi"/>
      </w:pPr>
      <w:r w:rsidRPr="00902E90">
        <w:t>Vous pouvez utiliser la session pour stocker et récupérer des attributs. Par exemple, vous pouvez stocker le nom d’utilisateur de l’utilisateur connecté et un compteur de visites :</w:t>
      </w:r>
    </w:p>
    <w:p w14:paraId="3521C3D9" w14:textId="77777777" w:rsidR="00FD466E" w:rsidRPr="00902E90" w:rsidRDefault="00FD466E" w:rsidP="00902E90">
      <w:pPr>
        <w:pStyle w:val="TxtCodeBleu"/>
      </w:pPr>
      <w:r w:rsidRPr="00902E90">
        <w:t>session.setAttribute("username", username);</w:t>
      </w:r>
    </w:p>
    <w:p w14:paraId="56206F66" w14:textId="5BC3154E" w:rsidR="00FD466E" w:rsidRPr="00902E90" w:rsidRDefault="00FD466E" w:rsidP="00902E90">
      <w:pPr>
        <w:pStyle w:val="TxtCodeBleu"/>
      </w:pPr>
      <w:r w:rsidRPr="00902E90">
        <w:lastRenderedPageBreak/>
        <w:t>session.setAttribute("visites", 0);</w:t>
      </w:r>
    </w:p>
    <w:p w14:paraId="355E87E1" w14:textId="77777777" w:rsidR="00FD466E" w:rsidRPr="00902E90" w:rsidRDefault="00FD466E" w:rsidP="00902E90">
      <w:pPr>
        <w:pStyle w:val="TxtJustifi"/>
      </w:pPr>
      <w:r w:rsidRPr="00902E90">
        <w:t>Et vous pouvez récupérer ces attributs plus tard :</w:t>
      </w:r>
    </w:p>
    <w:p w14:paraId="4AE7746F" w14:textId="77777777" w:rsidR="00FD466E" w:rsidRPr="00902E90" w:rsidRDefault="00FD466E" w:rsidP="00902E90">
      <w:pPr>
        <w:pStyle w:val="TxtCodeBleu"/>
        <w:rPr>
          <w:lang w:val="en-US"/>
        </w:rPr>
      </w:pPr>
      <w:r w:rsidRPr="00902E90">
        <w:rPr>
          <w:lang w:val="en-US"/>
        </w:rPr>
        <w:t>String username = (String) session.getAttribute("username");</w:t>
      </w:r>
    </w:p>
    <w:p w14:paraId="2C6AA1BD" w14:textId="77777777" w:rsidR="00FD466E" w:rsidRPr="00902E90" w:rsidRDefault="00FD466E" w:rsidP="00902E90">
      <w:pPr>
        <w:pStyle w:val="TxtCodeBleu"/>
      </w:pPr>
      <w:r w:rsidRPr="00902E90">
        <w:t>Integer visites = (Integer) session.getAttribute("visites");</w:t>
      </w:r>
    </w:p>
    <w:p w14:paraId="4AE7FF8E" w14:textId="77777777" w:rsidR="00FD466E" w:rsidRPr="00632AC8" w:rsidRDefault="00FD466E" w:rsidP="00632AC8">
      <w:pPr>
        <w:pStyle w:val="TxtJustifi"/>
        <w:rPr>
          <w:rStyle w:val="CGras"/>
        </w:rPr>
      </w:pPr>
      <w:r w:rsidRPr="00632AC8">
        <w:rPr>
          <w:rStyle w:val="CGras"/>
        </w:rPr>
        <w:t>Destruction de la session</w:t>
      </w:r>
    </w:p>
    <w:p w14:paraId="4143C0AE" w14:textId="65D2822C" w:rsidR="00FD466E" w:rsidRPr="005D6BD4" w:rsidRDefault="00B3320A" w:rsidP="005D6BD4">
      <w:pPr>
        <w:pStyle w:val="TxtJustifi"/>
      </w:pPr>
      <w:r>
        <w:t>Il est possible de détruire la session en</w:t>
      </w:r>
      <w:r w:rsidR="00FD466E" w:rsidRPr="005D6BD4">
        <w:t xml:space="preserve"> appelant</w:t>
      </w:r>
      <w:r w:rsidR="00584437">
        <w:t xml:space="preserve"> </w:t>
      </w:r>
      <w:r w:rsidR="00FD466E" w:rsidRPr="00584437">
        <w:rPr>
          <w:rStyle w:val="CMotsCls"/>
        </w:rPr>
        <w:t>session.invalidate()</w:t>
      </w:r>
      <w:r w:rsidR="00584437">
        <w:t xml:space="preserve"> </w:t>
      </w:r>
      <w:r w:rsidR="00FD466E" w:rsidRPr="005D6BD4">
        <w:t>:</w:t>
      </w:r>
    </w:p>
    <w:p w14:paraId="40A090EC" w14:textId="77777777" w:rsidR="00FD466E" w:rsidRPr="005D6BD4" w:rsidRDefault="00FD466E" w:rsidP="005D6BD4">
      <w:pPr>
        <w:pStyle w:val="TxtCodeBleu"/>
      </w:pPr>
      <w:r w:rsidRPr="005D6BD4">
        <w:t>@PostMapping(value = "/logout")</w:t>
      </w:r>
    </w:p>
    <w:p w14:paraId="6AE48F97" w14:textId="77777777" w:rsidR="00FD466E" w:rsidRPr="005D6BD4" w:rsidRDefault="00FD466E" w:rsidP="005D6BD4">
      <w:pPr>
        <w:pStyle w:val="TxtCodeBleu"/>
      </w:pPr>
      <w:r w:rsidRPr="005D6BD4">
        <w:t>public ResponseEntity&lt;String&gt; logout(HttpSession session) {</w:t>
      </w:r>
    </w:p>
    <w:p w14:paraId="5D65763C" w14:textId="77777777" w:rsidR="00FD466E" w:rsidRPr="005D6BD4" w:rsidRDefault="00FD466E" w:rsidP="005D6BD4">
      <w:pPr>
        <w:pStyle w:val="TxtCodeBleu"/>
      </w:pPr>
      <w:r w:rsidRPr="005D6BD4">
        <w:t xml:space="preserve">    session.invalidate();</w:t>
      </w:r>
    </w:p>
    <w:p w14:paraId="1875C8AC" w14:textId="77777777" w:rsidR="00FD466E" w:rsidRPr="005D6BD4" w:rsidRDefault="00FD466E" w:rsidP="005D6BD4">
      <w:pPr>
        <w:pStyle w:val="TxtCodeBleu"/>
      </w:pPr>
      <w:r w:rsidRPr="005D6BD4">
        <w:t xml:space="preserve">    return ResponseEntity.ok("Logout réussi");</w:t>
      </w:r>
    </w:p>
    <w:p w14:paraId="79A01F09" w14:textId="77777777" w:rsidR="00FD466E" w:rsidRPr="005D6BD4" w:rsidRDefault="00FD466E" w:rsidP="005D6BD4">
      <w:pPr>
        <w:pStyle w:val="TxtCodeBleu"/>
      </w:pPr>
      <w:r w:rsidRPr="005D6BD4">
        <w:t>}</w:t>
      </w:r>
    </w:p>
    <w:p w14:paraId="6571B35C" w14:textId="0A169406" w:rsidR="00FD466E" w:rsidRPr="005D6BD4" w:rsidRDefault="00FD466E" w:rsidP="005D6BD4">
      <w:pPr>
        <w:pStyle w:val="TxtJustifi"/>
      </w:pPr>
      <w:r w:rsidRPr="005D6BD4">
        <w:t>Dans cet exemple,</w:t>
      </w:r>
      <w:r w:rsidR="0064702E">
        <w:t xml:space="preserve"> </w:t>
      </w:r>
      <w:r w:rsidRPr="0064702E">
        <w:rPr>
          <w:rStyle w:val="CMotsCls"/>
        </w:rPr>
        <w:t>session.invalidate()</w:t>
      </w:r>
      <w:r w:rsidRPr="00C868B0">
        <w:rPr>
          <w:rStyle w:val="CMotsCls"/>
        </w:rPr>
        <w:t>;</w:t>
      </w:r>
      <w:r w:rsidR="0064702E">
        <w:t xml:space="preserve"> </w:t>
      </w:r>
      <w:r w:rsidRPr="005D6BD4">
        <w:t>détruit la session HTTP, supprimant toutes les informations stockées dans la session.</w:t>
      </w:r>
    </w:p>
    <w:p w14:paraId="41A1CD12" w14:textId="6BC832D4" w:rsidR="00110433" w:rsidRDefault="00110433" w:rsidP="00BD2DC5">
      <w:pPr>
        <w:pStyle w:val="Titre2"/>
      </w:pPr>
      <w:bookmarkStart w:id="9" w:name="_Toc164337078"/>
      <w:r w:rsidRPr="00110433">
        <w:t>Documentation API avec Swagger</w:t>
      </w:r>
      <w:bookmarkEnd w:id="9"/>
    </w:p>
    <w:p w14:paraId="366BFAF9" w14:textId="77777777" w:rsidR="009C4A24" w:rsidRPr="00D53BF1" w:rsidRDefault="009C4A24" w:rsidP="00D53BF1">
      <w:pPr>
        <w:pStyle w:val="TxtJustifi"/>
      </w:pPr>
      <w:r w:rsidRPr="00D53BF1">
        <w:t>Swagger est un ensemble d’outils open-source construits autour de la spécification OpenAPI qui peut vous aider à concevoir, construire, documenter et consommer des API RESTful. Springdoc est une bibliothèque qui simplifie la génération de documentation OpenAPI pour les applications Spring Boot.</w:t>
      </w:r>
    </w:p>
    <w:p w14:paraId="6787FBB2" w14:textId="77777777" w:rsidR="009C4A24" w:rsidRPr="00D53BF1" w:rsidRDefault="009C4A24" w:rsidP="00D53BF1">
      <w:pPr>
        <w:pStyle w:val="TxtJustifi"/>
        <w:rPr>
          <w:rStyle w:val="CGras"/>
        </w:rPr>
      </w:pPr>
      <w:r w:rsidRPr="00D53BF1">
        <w:rPr>
          <w:rStyle w:val="CGras"/>
        </w:rPr>
        <w:t>Dépendance</w:t>
      </w:r>
    </w:p>
    <w:p w14:paraId="66CFC250" w14:textId="7AA216E5" w:rsidR="009C4A24" w:rsidRPr="000236D0" w:rsidRDefault="009C4A24" w:rsidP="000236D0">
      <w:pPr>
        <w:pStyle w:val="TxtJustifi"/>
      </w:pPr>
      <w:r w:rsidRPr="000236D0">
        <w:t>Pour utiliser Springdoc dans votre projet, vous devez ajouter la dépendance suivante à votre fichier</w:t>
      </w:r>
      <w:r w:rsidR="000236D0">
        <w:t xml:space="preserve"> </w:t>
      </w:r>
      <w:r w:rsidRPr="000236D0">
        <w:rPr>
          <w:rStyle w:val="CMotsCls"/>
        </w:rPr>
        <w:t>pom.xml</w:t>
      </w:r>
      <w:r w:rsidR="000236D0">
        <w:t xml:space="preserve"> </w:t>
      </w:r>
      <w:r w:rsidRPr="000236D0">
        <w:t>:</w:t>
      </w:r>
    </w:p>
    <w:p w14:paraId="01320777" w14:textId="77777777" w:rsidR="009C4A24" w:rsidRPr="000236D0" w:rsidRDefault="009C4A24" w:rsidP="000236D0">
      <w:pPr>
        <w:pStyle w:val="TxtCodeBleu"/>
        <w:rPr>
          <w:lang w:val="en-US"/>
        </w:rPr>
      </w:pPr>
      <w:r w:rsidRPr="000236D0">
        <w:rPr>
          <w:lang w:val="en-US"/>
        </w:rPr>
        <w:t>&lt;dependency&gt;</w:t>
      </w:r>
    </w:p>
    <w:p w14:paraId="775521CA" w14:textId="77777777" w:rsidR="009C4A24" w:rsidRPr="000236D0" w:rsidRDefault="009C4A24" w:rsidP="000236D0">
      <w:pPr>
        <w:pStyle w:val="TxtCodeBleu"/>
        <w:rPr>
          <w:lang w:val="en-US"/>
        </w:rPr>
      </w:pPr>
      <w:r w:rsidRPr="000236D0">
        <w:rPr>
          <w:lang w:val="en-US"/>
        </w:rPr>
        <w:t xml:space="preserve">    &lt;groupId&gt;org.springdoc&lt;/groupId&gt;</w:t>
      </w:r>
    </w:p>
    <w:p w14:paraId="17FE401E" w14:textId="77777777" w:rsidR="009C4A24" w:rsidRPr="000236D0" w:rsidRDefault="009C4A24" w:rsidP="000236D0">
      <w:pPr>
        <w:pStyle w:val="TxtCodeBleu"/>
        <w:rPr>
          <w:lang w:val="en-US"/>
        </w:rPr>
      </w:pPr>
      <w:r w:rsidRPr="000236D0">
        <w:rPr>
          <w:lang w:val="en-US"/>
        </w:rPr>
        <w:t xml:space="preserve">    &lt;artifactId&gt;springdoc-openapi-starter-webmvc-ui&lt;/artifactId&gt;</w:t>
      </w:r>
    </w:p>
    <w:p w14:paraId="0FEE75F9" w14:textId="77777777" w:rsidR="009C4A24" w:rsidRPr="000236D0" w:rsidRDefault="009C4A24" w:rsidP="000236D0">
      <w:pPr>
        <w:pStyle w:val="TxtCodeBleu"/>
      </w:pPr>
      <w:r w:rsidRPr="000236D0">
        <w:rPr>
          <w:lang w:val="en-US"/>
        </w:rPr>
        <w:t xml:space="preserve">    </w:t>
      </w:r>
      <w:r w:rsidRPr="000236D0">
        <w:t>&lt;version&gt;2.3.0&lt;/version&gt;</w:t>
      </w:r>
    </w:p>
    <w:p w14:paraId="4A309857" w14:textId="77777777" w:rsidR="009C4A24" w:rsidRPr="000236D0" w:rsidRDefault="009C4A24" w:rsidP="000236D0">
      <w:pPr>
        <w:pStyle w:val="TxtCodeBleu"/>
      </w:pPr>
      <w:r w:rsidRPr="000236D0">
        <w:t>&lt;/dependency&gt;</w:t>
      </w:r>
    </w:p>
    <w:p w14:paraId="529F8135" w14:textId="77777777" w:rsidR="009C4A24" w:rsidRPr="000236D0" w:rsidRDefault="009C4A24" w:rsidP="000236D0">
      <w:pPr>
        <w:pStyle w:val="TxtJustifi"/>
      </w:pPr>
      <w:r w:rsidRPr="000236D0">
        <w:t>Cette dépendance inclut Springdoc OpenAPI et l’interface utilisateur Swagger, qui vous permet de visualiser et d’interagir avec votre API directement depuis votre navigateur.</w:t>
      </w:r>
    </w:p>
    <w:p w14:paraId="4C2CB0C9" w14:textId="77777777" w:rsidR="009C4A24" w:rsidRPr="00D53BF1" w:rsidRDefault="009C4A24" w:rsidP="00D53BF1">
      <w:pPr>
        <w:pStyle w:val="TxtJustifi"/>
        <w:rPr>
          <w:rStyle w:val="CGras"/>
        </w:rPr>
      </w:pPr>
      <w:r w:rsidRPr="00D53BF1">
        <w:rPr>
          <w:rStyle w:val="CGras"/>
        </w:rPr>
        <w:t>Utilisation</w:t>
      </w:r>
    </w:p>
    <w:p w14:paraId="6986E363" w14:textId="2C61C04B" w:rsidR="009C4A24" w:rsidRPr="00D64ED5" w:rsidRDefault="009C4A24" w:rsidP="00D64ED5">
      <w:pPr>
        <w:pStyle w:val="TxtJustifi"/>
      </w:pPr>
      <w:r w:rsidRPr="00D64ED5">
        <w:t>Une fois que vous avez ajouté la dépendance Springdoc à votre projet, la documentation OpenAPI est automatiquement générée à partir de votre code source. Vous pouvez accéder à cette documentation en visitant l’URL</w:t>
      </w:r>
      <w:r w:rsidR="00D64ED5">
        <w:t xml:space="preserve"> </w:t>
      </w:r>
      <w:r w:rsidRPr="00D64ED5">
        <w:rPr>
          <w:rStyle w:val="CMotsCls"/>
        </w:rPr>
        <w:t>/swagger-ui.html</w:t>
      </w:r>
      <w:r w:rsidR="00D64ED5">
        <w:t xml:space="preserve"> </w:t>
      </w:r>
      <w:r w:rsidRPr="00D64ED5">
        <w:t>de votre application.</w:t>
      </w:r>
    </w:p>
    <w:p w14:paraId="76CE3B08" w14:textId="2BD9B197" w:rsidR="009C4A24" w:rsidRPr="00D64ED5" w:rsidRDefault="009C4A24" w:rsidP="00D64ED5">
      <w:pPr>
        <w:pStyle w:val="TxtJustifi"/>
      </w:pPr>
      <w:r w:rsidRPr="00D64ED5">
        <w:t>Vous pouvez personnaliser la documentation générée en utilisant diverses annotations de Springdoc et de Swagger dans votre code. Par exemple, vous pouvez utiliser l’annotation</w:t>
      </w:r>
      <w:r w:rsidR="00D64ED5">
        <w:t xml:space="preserve"> </w:t>
      </w:r>
      <w:r w:rsidRPr="00D64ED5">
        <w:rPr>
          <w:rStyle w:val="CMotsCls"/>
        </w:rPr>
        <w:t>@Operation</w:t>
      </w:r>
      <w:r w:rsidR="00D64ED5">
        <w:t xml:space="preserve"> </w:t>
      </w:r>
      <w:r w:rsidRPr="00D64ED5">
        <w:t>pour décrire une opération d’API, et l’annotation</w:t>
      </w:r>
      <w:r w:rsidR="001E1370">
        <w:t xml:space="preserve"> </w:t>
      </w:r>
      <w:r w:rsidRPr="001E1370">
        <w:rPr>
          <w:rStyle w:val="CMotsCls"/>
        </w:rPr>
        <w:t>@ApiResponse</w:t>
      </w:r>
      <w:r w:rsidR="001E1370">
        <w:t xml:space="preserve"> </w:t>
      </w:r>
      <w:r w:rsidRPr="00D64ED5">
        <w:t>pour décrire une réponse possible de l’API.</w:t>
      </w:r>
    </w:p>
    <w:p w14:paraId="60BB9B97" w14:textId="77777777" w:rsidR="009C4A24" w:rsidRPr="001E1370" w:rsidRDefault="009C4A24" w:rsidP="001E1370">
      <w:pPr>
        <w:pStyle w:val="TxtJustifi"/>
      </w:pPr>
      <w:r w:rsidRPr="001E1370">
        <w:t>Voici un exemple de comment vous pouvez utiliser ces annotations :</w:t>
      </w:r>
    </w:p>
    <w:p w14:paraId="54CB845F" w14:textId="77777777" w:rsidR="009C4A24" w:rsidRPr="001E1370" w:rsidRDefault="009C4A24" w:rsidP="001E1370">
      <w:pPr>
        <w:pStyle w:val="TxtCodeBleu"/>
      </w:pPr>
      <w:r w:rsidRPr="001E1370">
        <w:lastRenderedPageBreak/>
        <w:t>@GetMapping("/mon-api")</w:t>
      </w:r>
    </w:p>
    <w:p w14:paraId="1EA20482" w14:textId="77777777" w:rsidR="009C4A24" w:rsidRPr="001E1370" w:rsidRDefault="009C4A24" w:rsidP="001E1370">
      <w:pPr>
        <w:pStyle w:val="TxtCodeBleu"/>
      </w:pPr>
      <w:r w:rsidRPr="001E1370">
        <w:t>@Operation(summary = "Ceci est un résumé de mon API")</w:t>
      </w:r>
    </w:p>
    <w:p w14:paraId="4893BA74" w14:textId="77777777" w:rsidR="009C4A24" w:rsidRPr="001E1370" w:rsidRDefault="009C4A24" w:rsidP="001E1370">
      <w:pPr>
        <w:pStyle w:val="TxtCodeBleu"/>
      </w:pPr>
      <w:r w:rsidRPr="001E1370">
        <w:t>@ApiResponses(value = {</w:t>
      </w:r>
    </w:p>
    <w:p w14:paraId="6664DC10" w14:textId="77777777" w:rsidR="009C4A24" w:rsidRPr="001E1370" w:rsidRDefault="009C4A24" w:rsidP="001E1370">
      <w:pPr>
        <w:pStyle w:val="TxtCodeBleu"/>
      </w:pPr>
      <w:r w:rsidRPr="001E1370">
        <w:t xml:space="preserve">    @ApiResponse(responseCode = "200", description = "Succès"),</w:t>
      </w:r>
    </w:p>
    <w:p w14:paraId="465B4F8B" w14:textId="77777777" w:rsidR="009C4A24" w:rsidRPr="001E1370" w:rsidRDefault="009C4A24" w:rsidP="001E1370">
      <w:pPr>
        <w:pStyle w:val="TxtCodeBleu"/>
      </w:pPr>
      <w:r w:rsidRPr="001E1370">
        <w:t xml:space="preserve">    @ApiResponse(responseCode = "404", description = "Non trouvé")</w:t>
      </w:r>
    </w:p>
    <w:p w14:paraId="38075965" w14:textId="77777777" w:rsidR="009C4A24" w:rsidRPr="001E1370" w:rsidRDefault="009C4A24" w:rsidP="001E1370">
      <w:pPr>
        <w:pStyle w:val="TxtCodeBleu"/>
      </w:pPr>
      <w:r w:rsidRPr="001E1370">
        <w:t>})</w:t>
      </w:r>
    </w:p>
    <w:p w14:paraId="0CFD3FA0" w14:textId="77777777" w:rsidR="009C4A24" w:rsidRPr="001E1370" w:rsidRDefault="009C4A24" w:rsidP="001E1370">
      <w:pPr>
        <w:pStyle w:val="TxtCodeBleu"/>
      </w:pPr>
      <w:r w:rsidRPr="001E1370">
        <w:t>public ResponseEntity&lt;String&gt; monApi() {</w:t>
      </w:r>
    </w:p>
    <w:p w14:paraId="6A7E9EFC" w14:textId="77777777" w:rsidR="009C4A24" w:rsidRPr="001E1370" w:rsidRDefault="009C4A24" w:rsidP="001E1370">
      <w:pPr>
        <w:pStyle w:val="TxtCodeBleu"/>
      </w:pPr>
      <w:r w:rsidRPr="001E1370">
        <w:t xml:space="preserve">    // votre code ici</w:t>
      </w:r>
    </w:p>
    <w:p w14:paraId="16A61CCA" w14:textId="77777777" w:rsidR="009C4A24" w:rsidRPr="001E1370" w:rsidRDefault="009C4A24" w:rsidP="001E1370">
      <w:pPr>
        <w:pStyle w:val="TxtCodeBleu"/>
      </w:pPr>
      <w:r w:rsidRPr="001E1370">
        <w:t>}</w:t>
      </w:r>
    </w:p>
    <w:p w14:paraId="40CFF8AD" w14:textId="11E3EE5D" w:rsidR="00D361AF" w:rsidRDefault="009C4A24" w:rsidP="001E1370">
      <w:pPr>
        <w:pStyle w:val="TxtJustifi"/>
      </w:pPr>
      <w:r w:rsidRPr="001E1370">
        <w:t>Dans cet exemple,</w:t>
      </w:r>
      <w:r w:rsidR="007B067C">
        <w:t xml:space="preserve"> </w:t>
      </w:r>
      <w:r w:rsidRPr="007B067C">
        <w:rPr>
          <w:rStyle w:val="CMotsCls"/>
        </w:rPr>
        <w:t>@Operation(summary = "Ceci est un résumé de mon API")</w:t>
      </w:r>
      <w:r w:rsidR="001E1370">
        <w:t xml:space="preserve"> </w:t>
      </w:r>
      <w:r w:rsidRPr="001E1370">
        <w:t>ajoute une description à l’opération d’API, et</w:t>
      </w:r>
      <w:r w:rsidR="007B067C">
        <w:t xml:space="preserve"> </w:t>
      </w:r>
      <w:r w:rsidRPr="007B067C">
        <w:rPr>
          <w:rStyle w:val="CMotsCls"/>
        </w:rPr>
        <w:t>@ApiResponse(responseCode = "404", description = "Non trouvé")</w:t>
      </w:r>
      <w:r w:rsidR="007B067C">
        <w:t xml:space="preserve"> </w:t>
      </w:r>
      <w:r w:rsidRPr="001E1370">
        <w:t>documente qu’une réponse avec le code de statut HTTP 404 est possible.</w:t>
      </w:r>
    </w:p>
    <w:p w14:paraId="2E024D69" w14:textId="53CD42F2" w:rsidR="001158E2" w:rsidRPr="001E1370" w:rsidRDefault="001158E2" w:rsidP="001158E2">
      <w:pPr>
        <w:pStyle w:val="TxtCentr"/>
      </w:pPr>
      <w:r w:rsidRPr="001158E2">
        <w:rPr>
          <w:noProof/>
        </w:rPr>
        <w:drawing>
          <wp:inline distT="0" distB="0" distL="0" distR="0" wp14:anchorId="048E2073" wp14:editId="262C80E5">
            <wp:extent cx="5572664" cy="3334261"/>
            <wp:effectExtent l="0" t="0" r="0" b="0"/>
            <wp:docPr id="132164093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40934" name="Image 1" descr="Une image contenant texte, capture d’écran, logiciel, Icône d’ordinateur&#10;&#10;Description générée automatiquement"/>
                    <pic:cNvPicPr/>
                  </pic:nvPicPr>
                  <pic:blipFill>
                    <a:blip r:embed="rId15"/>
                    <a:stretch>
                      <a:fillRect/>
                    </a:stretch>
                  </pic:blipFill>
                  <pic:spPr>
                    <a:xfrm>
                      <a:off x="0" y="0"/>
                      <a:ext cx="5576836" cy="3336757"/>
                    </a:xfrm>
                    <a:prstGeom prst="rect">
                      <a:avLst/>
                    </a:prstGeom>
                  </pic:spPr>
                </pic:pic>
              </a:graphicData>
            </a:graphic>
          </wp:inline>
        </w:drawing>
      </w:r>
    </w:p>
    <w:p w14:paraId="77450C45" w14:textId="3EF9DC6B" w:rsidR="00110433" w:rsidRDefault="00110433" w:rsidP="00BD2DC5">
      <w:pPr>
        <w:pStyle w:val="Titre2"/>
      </w:pPr>
      <w:bookmarkStart w:id="10" w:name="_Toc164337079"/>
      <w:r w:rsidRPr="00110433">
        <w:t>Hébergement</w:t>
      </w:r>
      <w:bookmarkEnd w:id="10"/>
    </w:p>
    <w:p w14:paraId="23FAB92D" w14:textId="77777777" w:rsidR="00D361AF" w:rsidRPr="00D361AF" w:rsidRDefault="00D361AF" w:rsidP="00D361AF">
      <w:pPr>
        <w:pStyle w:val="TxtJustifi"/>
      </w:pPr>
    </w:p>
    <w:p w14:paraId="2EF4A003" w14:textId="6BF23796" w:rsidR="00110433" w:rsidRPr="00110433" w:rsidRDefault="00110433" w:rsidP="00892992">
      <w:pPr>
        <w:pStyle w:val="Titre1"/>
      </w:pPr>
      <w:bookmarkStart w:id="11" w:name="_Toc164337080"/>
      <w:r w:rsidRPr="00110433">
        <w:lastRenderedPageBreak/>
        <w:t>Analyse à faire complètement avec EA -&gt; à rendre uniquement le fichier EA</w:t>
      </w:r>
      <w:bookmarkEnd w:id="11"/>
    </w:p>
    <w:p w14:paraId="79AB711F" w14:textId="5A0AD14D" w:rsidR="00110433" w:rsidRDefault="00110433" w:rsidP="00892992">
      <w:pPr>
        <w:pStyle w:val="Titre3"/>
        <w:rPr>
          <w:lang w:val="en-US"/>
        </w:rPr>
      </w:pPr>
      <w:bookmarkStart w:id="12" w:name="_Toc164337081"/>
      <w:r w:rsidRPr="00110433">
        <w:rPr>
          <w:lang w:val="en-US"/>
        </w:rPr>
        <w:t>Use case client et use case Rest</w:t>
      </w:r>
      <w:bookmarkEnd w:id="12"/>
    </w:p>
    <w:p w14:paraId="08D5D378" w14:textId="2C57A55D" w:rsidR="007E230B" w:rsidRDefault="002B40D9" w:rsidP="007E230B">
      <w:pPr>
        <w:pStyle w:val="TxtJustifi"/>
        <w:rPr>
          <w:lang w:val="en-US"/>
        </w:rPr>
      </w:pPr>
      <w:r>
        <w:rPr>
          <w:lang w:val="en-US"/>
        </w:rPr>
        <w:t>Use case global :</w:t>
      </w:r>
    </w:p>
    <w:p w14:paraId="3B5DE961" w14:textId="750D854E" w:rsidR="007E230B" w:rsidRDefault="00842359" w:rsidP="007E230B">
      <w:pPr>
        <w:pStyle w:val="TxtJustifi"/>
        <w:rPr>
          <w:lang w:val="en-US"/>
        </w:rPr>
      </w:pPr>
      <w:r>
        <w:rPr>
          <w:noProof/>
        </w:rPr>
        <w:drawing>
          <wp:inline distT="0" distB="0" distL="0" distR="0" wp14:anchorId="22BFEF7C" wp14:editId="02D2D2AE">
            <wp:extent cx="5760720" cy="4734560"/>
            <wp:effectExtent l="0" t="0" r="0" b="8890"/>
            <wp:docPr id="1706194292" name="Image 1"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94292" name="Image 1" descr="Une image contenant texte, diagramme, capture d’écran, Parallèle&#10;&#10;Description générée automatiquement"/>
                    <pic:cNvPicPr/>
                  </pic:nvPicPr>
                  <pic:blipFill>
                    <a:blip r:embed="rId16"/>
                    <a:stretch>
                      <a:fillRect/>
                    </a:stretch>
                  </pic:blipFill>
                  <pic:spPr>
                    <a:xfrm>
                      <a:off x="0" y="0"/>
                      <a:ext cx="5760720" cy="4734560"/>
                    </a:xfrm>
                    <a:prstGeom prst="rect">
                      <a:avLst/>
                    </a:prstGeom>
                  </pic:spPr>
                </pic:pic>
              </a:graphicData>
            </a:graphic>
          </wp:inline>
        </w:drawing>
      </w:r>
    </w:p>
    <w:p w14:paraId="4591A76C" w14:textId="179FDF7F" w:rsidR="00E71115" w:rsidRDefault="00E71115" w:rsidP="007E230B">
      <w:pPr>
        <w:pStyle w:val="TxtJustifi"/>
        <w:rPr>
          <w:lang w:val="en-US"/>
        </w:rPr>
      </w:pPr>
      <w:r>
        <w:rPr>
          <w:lang w:val="en-US"/>
        </w:rPr>
        <w:t>Use case client 1 :</w:t>
      </w:r>
    </w:p>
    <w:p w14:paraId="471BDDE5" w14:textId="11BACFEE" w:rsidR="00E71115" w:rsidRDefault="00011B37" w:rsidP="007E230B">
      <w:pPr>
        <w:pStyle w:val="TxtJustifi"/>
        <w:rPr>
          <w:lang w:val="en-US"/>
        </w:rPr>
      </w:pPr>
      <w:r>
        <w:rPr>
          <w:noProof/>
        </w:rPr>
        <w:lastRenderedPageBreak/>
        <w:drawing>
          <wp:inline distT="0" distB="0" distL="0" distR="0" wp14:anchorId="46C7A76A" wp14:editId="0DA6F842">
            <wp:extent cx="5760720" cy="6035675"/>
            <wp:effectExtent l="0" t="0" r="0" b="3175"/>
            <wp:docPr id="1529893915"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93915" name="Image 1" descr="Une image contenant texte, capture d’écran, diagramme, ligne&#10;&#10;Description générée automatiquement"/>
                    <pic:cNvPicPr/>
                  </pic:nvPicPr>
                  <pic:blipFill>
                    <a:blip r:embed="rId17"/>
                    <a:stretch>
                      <a:fillRect/>
                    </a:stretch>
                  </pic:blipFill>
                  <pic:spPr>
                    <a:xfrm>
                      <a:off x="0" y="0"/>
                      <a:ext cx="5760720" cy="6035675"/>
                    </a:xfrm>
                    <a:prstGeom prst="rect">
                      <a:avLst/>
                    </a:prstGeom>
                  </pic:spPr>
                </pic:pic>
              </a:graphicData>
            </a:graphic>
          </wp:inline>
        </w:drawing>
      </w:r>
    </w:p>
    <w:p w14:paraId="1DB49CB8" w14:textId="330C6947" w:rsidR="00E71115" w:rsidRDefault="00E71115" w:rsidP="007E230B">
      <w:pPr>
        <w:pStyle w:val="TxtJustifi"/>
        <w:rPr>
          <w:lang w:val="en-US"/>
        </w:rPr>
      </w:pPr>
      <w:r>
        <w:rPr>
          <w:lang w:val="en-US"/>
        </w:rPr>
        <w:t>Use case client 2 :</w:t>
      </w:r>
    </w:p>
    <w:p w14:paraId="3848DB65" w14:textId="518FE6E7" w:rsidR="00E71115" w:rsidRDefault="001451C5" w:rsidP="007E230B">
      <w:pPr>
        <w:pStyle w:val="TxtJustifi"/>
        <w:rPr>
          <w:lang w:val="en-US"/>
        </w:rPr>
      </w:pPr>
      <w:r>
        <w:rPr>
          <w:noProof/>
        </w:rPr>
        <w:lastRenderedPageBreak/>
        <w:drawing>
          <wp:inline distT="0" distB="0" distL="0" distR="0" wp14:anchorId="189A0EAD" wp14:editId="73E4526C">
            <wp:extent cx="5760720" cy="6035675"/>
            <wp:effectExtent l="0" t="0" r="0" b="3175"/>
            <wp:docPr id="234395590" name="Image 1" descr="Une image contenant capture d’écran, texte,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95590" name="Image 1" descr="Une image contenant capture d’écran, texte, diagramme, ligne&#10;&#10;Description générée automatiquement"/>
                    <pic:cNvPicPr/>
                  </pic:nvPicPr>
                  <pic:blipFill>
                    <a:blip r:embed="rId18"/>
                    <a:stretch>
                      <a:fillRect/>
                    </a:stretch>
                  </pic:blipFill>
                  <pic:spPr>
                    <a:xfrm>
                      <a:off x="0" y="0"/>
                      <a:ext cx="5760720" cy="6035675"/>
                    </a:xfrm>
                    <a:prstGeom prst="rect">
                      <a:avLst/>
                    </a:prstGeom>
                  </pic:spPr>
                </pic:pic>
              </a:graphicData>
            </a:graphic>
          </wp:inline>
        </w:drawing>
      </w:r>
    </w:p>
    <w:p w14:paraId="3F2C0DC8" w14:textId="23BA9D80" w:rsidR="00E71115" w:rsidRDefault="00E71115" w:rsidP="007E230B">
      <w:pPr>
        <w:pStyle w:val="TxtJustifi"/>
        <w:rPr>
          <w:lang w:val="en-US"/>
        </w:rPr>
      </w:pPr>
      <w:r>
        <w:rPr>
          <w:lang w:val="en-US"/>
        </w:rPr>
        <w:t>Use case</w:t>
      </w:r>
      <w:r w:rsidR="005029D3">
        <w:rPr>
          <w:lang w:val="en-US"/>
        </w:rPr>
        <w:t xml:space="preserve"> API gateway</w:t>
      </w:r>
      <w:r w:rsidR="00D72048">
        <w:rPr>
          <w:lang w:val="en-US"/>
        </w:rPr>
        <w:t xml:space="preserve"> :</w:t>
      </w:r>
    </w:p>
    <w:p w14:paraId="20BBDEEF" w14:textId="4AFC7797" w:rsidR="00D72048" w:rsidRPr="009D54CE" w:rsidRDefault="009D54CE" w:rsidP="007E230B">
      <w:pPr>
        <w:pStyle w:val="TxtJustifi"/>
      </w:pPr>
      <w:r>
        <w:rPr>
          <w:noProof/>
        </w:rPr>
        <w:lastRenderedPageBreak/>
        <w:drawing>
          <wp:inline distT="0" distB="0" distL="0" distR="0" wp14:anchorId="36664D4A" wp14:editId="187FD9D1">
            <wp:extent cx="5760720" cy="6167120"/>
            <wp:effectExtent l="0" t="0" r="0" b="5080"/>
            <wp:docPr id="1532351178" name="Image 1" descr="Une image contenant texte, diagramme,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51178" name="Image 1" descr="Une image contenant texte, diagramme, capture d’écran, cercle&#10;&#10;Description générée automatiquement"/>
                    <pic:cNvPicPr/>
                  </pic:nvPicPr>
                  <pic:blipFill>
                    <a:blip r:embed="rId19"/>
                    <a:stretch>
                      <a:fillRect/>
                    </a:stretch>
                  </pic:blipFill>
                  <pic:spPr>
                    <a:xfrm>
                      <a:off x="0" y="0"/>
                      <a:ext cx="5760720" cy="6167120"/>
                    </a:xfrm>
                    <a:prstGeom prst="rect">
                      <a:avLst/>
                    </a:prstGeom>
                  </pic:spPr>
                </pic:pic>
              </a:graphicData>
            </a:graphic>
          </wp:inline>
        </w:drawing>
      </w:r>
    </w:p>
    <w:p w14:paraId="21E3F44C" w14:textId="0210ACD6" w:rsidR="00D72048" w:rsidRDefault="00D72048" w:rsidP="007E230B">
      <w:pPr>
        <w:pStyle w:val="TxtJustifi"/>
        <w:rPr>
          <w:lang w:val="en-US"/>
        </w:rPr>
      </w:pPr>
      <w:r>
        <w:rPr>
          <w:lang w:val="en-US"/>
        </w:rPr>
        <w:t>Use case</w:t>
      </w:r>
      <w:r w:rsidR="004C782D">
        <w:rPr>
          <w:lang w:val="en-US"/>
        </w:rPr>
        <w:t xml:space="preserve"> REST 1</w:t>
      </w:r>
      <w:r w:rsidR="00D8074C">
        <w:rPr>
          <w:lang w:val="en-US"/>
        </w:rPr>
        <w:t xml:space="preserve"> :</w:t>
      </w:r>
    </w:p>
    <w:p w14:paraId="01760202" w14:textId="2C5AE756" w:rsidR="00D8074C" w:rsidRDefault="00172BEC" w:rsidP="007E230B">
      <w:pPr>
        <w:pStyle w:val="TxtJustifi"/>
        <w:rPr>
          <w:lang w:val="en-US"/>
        </w:rPr>
      </w:pPr>
      <w:r>
        <w:rPr>
          <w:noProof/>
        </w:rPr>
        <w:lastRenderedPageBreak/>
        <w:drawing>
          <wp:inline distT="0" distB="0" distL="0" distR="0" wp14:anchorId="36699D25" wp14:editId="04AABD8E">
            <wp:extent cx="5760720" cy="4387215"/>
            <wp:effectExtent l="0" t="0" r="0" b="0"/>
            <wp:docPr id="1329639378"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39378" name="Image 1" descr="Une image contenant texte, capture d’écran, diagramme, ligne&#10;&#10;Description générée automatiquement"/>
                    <pic:cNvPicPr/>
                  </pic:nvPicPr>
                  <pic:blipFill>
                    <a:blip r:embed="rId20"/>
                    <a:stretch>
                      <a:fillRect/>
                    </a:stretch>
                  </pic:blipFill>
                  <pic:spPr>
                    <a:xfrm>
                      <a:off x="0" y="0"/>
                      <a:ext cx="5760720" cy="4387215"/>
                    </a:xfrm>
                    <a:prstGeom prst="rect">
                      <a:avLst/>
                    </a:prstGeom>
                  </pic:spPr>
                </pic:pic>
              </a:graphicData>
            </a:graphic>
          </wp:inline>
        </w:drawing>
      </w:r>
    </w:p>
    <w:p w14:paraId="24998821" w14:textId="5306C1EF" w:rsidR="00D8074C" w:rsidRDefault="00D8074C" w:rsidP="007E230B">
      <w:pPr>
        <w:pStyle w:val="TxtJustifi"/>
        <w:rPr>
          <w:lang w:val="en-US"/>
        </w:rPr>
      </w:pPr>
      <w:r>
        <w:rPr>
          <w:lang w:val="en-US"/>
        </w:rPr>
        <w:t>Use case REST 2 :</w:t>
      </w:r>
    </w:p>
    <w:p w14:paraId="125742CE" w14:textId="62EA0103" w:rsidR="004B5951" w:rsidRDefault="004B5951" w:rsidP="007E230B">
      <w:pPr>
        <w:pStyle w:val="TxtJustifi"/>
        <w:rPr>
          <w:lang w:val="en-US"/>
        </w:rPr>
      </w:pPr>
      <w:r>
        <w:rPr>
          <w:noProof/>
        </w:rPr>
        <w:lastRenderedPageBreak/>
        <w:drawing>
          <wp:inline distT="0" distB="0" distL="0" distR="0" wp14:anchorId="4635C3C7" wp14:editId="2C8B3A81">
            <wp:extent cx="5760720" cy="4113530"/>
            <wp:effectExtent l="0" t="0" r="0" b="1270"/>
            <wp:docPr id="766123043" name="Image 1" descr="Une image contenant capture d’écran, texte,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23043" name="Image 1" descr="Une image contenant capture d’écran, texte, diagramme, cercle&#10;&#10;Description générée automatiquement"/>
                    <pic:cNvPicPr/>
                  </pic:nvPicPr>
                  <pic:blipFill>
                    <a:blip r:embed="rId21"/>
                    <a:stretch>
                      <a:fillRect/>
                    </a:stretch>
                  </pic:blipFill>
                  <pic:spPr>
                    <a:xfrm>
                      <a:off x="0" y="0"/>
                      <a:ext cx="5760720" cy="4113530"/>
                    </a:xfrm>
                    <a:prstGeom prst="rect">
                      <a:avLst/>
                    </a:prstGeom>
                  </pic:spPr>
                </pic:pic>
              </a:graphicData>
            </a:graphic>
          </wp:inline>
        </w:drawing>
      </w:r>
    </w:p>
    <w:p w14:paraId="2AFF1C67" w14:textId="4FBB76E3" w:rsidR="00D8074C" w:rsidRPr="007E230B" w:rsidRDefault="002E300C" w:rsidP="007E230B">
      <w:pPr>
        <w:pStyle w:val="TxtJustifi"/>
      </w:pPr>
      <w:r>
        <w:rPr>
          <w:noProof/>
        </w:rPr>
        <w:drawing>
          <wp:inline distT="0" distB="0" distL="0" distR="0" wp14:anchorId="65CCB196" wp14:editId="0FAD7CEC">
            <wp:extent cx="5760720" cy="4113530"/>
            <wp:effectExtent l="0" t="0" r="0" b="1270"/>
            <wp:docPr id="2028141448" name="Image 1" descr="Une image contenant capture d’écran, diagramme, text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1448" name="Image 1" descr="Une image contenant capture d’écran, diagramme, texte, cercle&#10;&#10;Description générée automatiquement"/>
                    <pic:cNvPicPr/>
                  </pic:nvPicPr>
                  <pic:blipFill>
                    <a:blip r:embed="rId22"/>
                    <a:stretch>
                      <a:fillRect/>
                    </a:stretch>
                  </pic:blipFill>
                  <pic:spPr>
                    <a:xfrm>
                      <a:off x="0" y="0"/>
                      <a:ext cx="5760720" cy="4113530"/>
                    </a:xfrm>
                    <a:prstGeom prst="rect">
                      <a:avLst/>
                    </a:prstGeom>
                  </pic:spPr>
                </pic:pic>
              </a:graphicData>
            </a:graphic>
          </wp:inline>
        </w:drawing>
      </w:r>
    </w:p>
    <w:p w14:paraId="77D1F3C4" w14:textId="7764F3BC" w:rsidR="00110433" w:rsidRDefault="00110433" w:rsidP="00892992">
      <w:pPr>
        <w:pStyle w:val="Titre3"/>
      </w:pPr>
      <w:bookmarkStart w:id="13" w:name="_Toc164337083"/>
      <w:r w:rsidRPr="00110433">
        <w:lastRenderedPageBreak/>
        <w:t>Sequence System</w:t>
      </w:r>
      <w:bookmarkEnd w:id="13"/>
    </w:p>
    <w:p w14:paraId="0F23F787" w14:textId="4BAD54BF" w:rsidR="00AB6893" w:rsidRPr="00AB6893" w:rsidRDefault="00AB6893" w:rsidP="00AB6893">
      <w:pPr>
        <w:pStyle w:val="TxtJustifi"/>
      </w:pPr>
      <w:r>
        <w:t>Rest 1 :</w:t>
      </w:r>
    </w:p>
    <w:p w14:paraId="08252447" w14:textId="7AF22B7E" w:rsidR="007E230B" w:rsidRDefault="006D6C86" w:rsidP="007E230B">
      <w:pPr>
        <w:pStyle w:val="TxtJustifi"/>
      </w:pPr>
      <w:r>
        <w:rPr>
          <w:noProof/>
        </w:rPr>
        <w:drawing>
          <wp:inline distT="0" distB="0" distL="0" distR="0" wp14:anchorId="377B7669" wp14:editId="1E7E8182">
            <wp:extent cx="5760720" cy="3513455"/>
            <wp:effectExtent l="0" t="0" r="0" b="0"/>
            <wp:docPr id="1750348821" name="Image 1"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48821" name="Image 1" descr="Une image contenant texte, capture d’écran, diagramme, Parallèle&#10;&#10;Description générée automatiquement"/>
                    <pic:cNvPicPr/>
                  </pic:nvPicPr>
                  <pic:blipFill>
                    <a:blip r:embed="rId23"/>
                    <a:stretch>
                      <a:fillRect/>
                    </a:stretch>
                  </pic:blipFill>
                  <pic:spPr>
                    <a:xfrm>
                      <a:off x="0" y="0"/>
                      <a:ext cx="5760720" cy="3513455"/>
                    </a:xfrm>
                    <a:prstGeom prst="rect">
                      <a:avLst/>
                    </a:prstGeom>
                  </pic:spPr>
                </pic:pic>
              </a:graphicData>
            </a:graphic>
          </wp:inline>
        </w:drawing>
      </w:r>
    </w:p>
    <w:p w14:paraId="62BAE300" w14:textId="07D27BB4" w:rsidR="00AB6893" w:rsidRDefault="00AB6893" w:rsidP="007E230B">
      <w:pPr>
        <w:pStyle w:val="TxtJustifi"/>
      </w:pPr>
      <w:r>
        <w:t>Rest 2 :</w:t>
      </w:r>
    </w:p>
    <w:p w14:paraId="43B1F99A" w14:textId="4CF8C77B" w:rsidR="00AB6893" w:rsidRPr="007E230B" w:rsidRDefault="009A2368" w:rsidP="007E230B">
      <w:pPr>
        <w:pStyle w:val="TxtJustifi"/>
      </w:pPr>
      <w:r>
        <w:rPr>
          <w:noProof/>
        </w:rPr>
        <w:lastRenderedPageBreak/>
        <w:drawing>
          <wp:inline distT="0" distB="0" distL="0" distR="0" wp14:anchorId="7F099877" wp14:editId="6E361D7B">
            <wp:extent cx="5760720" cy="4287520"/>
            <wp:effectExtent l="0" t="0" r="0" b="0"/>
            <wp:docPr id="858810897" name="Image 1"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10897" name="Image 1" descr="Une image contenant texte, capture d’écran, diagramme, Parallèle&#10;&#10;Description générée automatiquement"/>
                    <pic:cNvPicPr/>
                  </pic:nvPicPr>
                  <pic:blipFill>
                    <a:blip r:embed="rId24"/>
                    <a:stretch>
                      <a:fillRect/>
                    </a:stretch>
                  </pic:blipFill>
                  <pic:spPr>
                    <a:xfrm>
                      <a:off x="0" y="0"/>
                      <a:ext cx="5760720" cy="4287520"/>
                    </a:xfrm>
                    <a:prstGeom prst="rect">
                      <a:avLst/>
                    </a:prstGeom>
                  </pic:spPr>
                </pic:pic>
              </a:graphicData>
            </a:graphic>
          </wp:inline>
        </w:drawing>
      </w:r>
    </w:p>
    <w:p w14:paraId="4C819758" w14:textId="55A023B4" w:rsidR="00110433" w:rsidRPr="00110433" w:rsidRDefault="00110433" w:rsidP="00892992">
      <w:pPr>
        <w:pStyle w:val="Titre1"/>
      </w:pPr>
      <w:bookmarkStart w:id="14" w:name="_Toc164337084"/>
      <w:r w:rsidRPr="00110433">
        <w:lastRenderedPageBreak/>
        <w:t>Conception à faire complétement avec EA -&gt; à rendre uniquement le fichier EA</w:t>
      </w:r>
      <w:bookmarkEnd w:id="14"/>
    </w:p>
    <w:p w14:paraId="2297EF99" w14:textId="4B3652F5" w:rsidR="00110433" w:rsidRDefault="00110433" w:rsidP="00892992">
      <w:pPr>
        <w:pStyle w:val="Titre2"/>
      </w:pPr>
      <w:bookmarkStart w:id="15" w:name="_Toc164337085"/>
      <w:r w:rsidRPr="00110433">
        <w:t>Class Diagram complet avec les explications de chaque application</w:t>
      </w:r>
      <w:bookmarkEnd w:id="15"/>
    </w:p>
    <w:p w14:paraId="15B69E0E" w14:textId="0EA277D4" w:rsidR="007F6410" w:rsidRDefault="00A15974" w:rsidP="007F6410">
      <w:pPr>
        <w:pStyle w:val="TxtJustifi"/>
      </w:pPr>
      <w:r>
        <w:t>Rest 1 :</w:t>
      </w:r>
    </w:p>
    <w:p w14:paraId="7FC354B2" w14:textId="2C79D9B8" w:rsidR="00A15974" w:rsidRDefault="00964783" w:rsidP="007F6410">
      <w:pPr>
        <w:pStyle w:val="TxtJustifi"/>
      </w:pPr>
      <w:r>
        <w:rPr>
          <w:noProof/>
        </w:rPr>
        <w:drawing>
          <wp:inline distT="0" distB="0" distL="0" distR="0" wp14:anchorId="59A23398" wp14:editId="57774364">
            <wp:extent cx="5760720" cy="6939915"/>
            <wp:effectExtent l="0" t="0" r="0" b="0"/>
            <wp:docPr id="681071465" name="Image 1" descr="Une image contenant texte, capture d’écran, Impressio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71465" name="Image 1" descr="Une image contenant texte, capture d’écran, Impression, Police&#10;&#10;Description générée automatiquement"/>
                    <pic:cNvPicPr/>
                  </pic:nvPicPr>
                  <pic:blipFill>
                    <a:blip r:embed="rId25"/>
                    <a:stretch>
                      <a:fillRect/>
                    </a:stretch>
                  </pic:blipFill>
                  <pic:spPr>
                    <a:xfrm>
                      <a:off x="0" y="0"/>
                      <a:ext cx="5760720" cy="6939915"/>
                    </a:xfrm>
                    <a:prstGeom prst="rect">
                      <a:avLst/>
                    </a:prstGeom>
                  </pic:spPr>
                </pic:pic>
              </a:graphicData>
            </a:graphic>
          </wp:inline>
        </w:drawing>
      </w:r>
    </w:p>
    <w:p w14:paraId="4042B144" w14:textId="6EB22538" w:rsidR="00A15974" w:rsidRDefault="00A15974" w:rsidP="007F6410">
      <w:pPr>
        <w:pStyle w:val="TxtJustifi"/>
      </w:pPr>
      <w:r>
        <w:t>Rest 2 :</w:t>
      </w:r>
    </w:p>
    <w:p w14:paraId="6B4B3C75" w14:textId="77777777" w:rsidR="00A15974" w:rsidRPr="007F6410" w:rsidRDefault="00A15974" w:rsidP="007F6410">
      <w:pPr>
        <w:pStyle w:val="TxtJustifi"/>
      </w:pPr>
    </w:p>
    <w:p w14:paraId="39CF9840" w14:textId="5BC53E05" w:rsidR="00110433" w:rsidRPr="00110433" w:rsidRDefault="00110433" w:rsidP="00A150B3">
      <w:pPr>
        <w:pStyle w:val="Titre1"/>
      </w:pPr>
      <w:bookmarkStart w:id="16" w:name="_Toc164337086"/>
      <w:r w:rsidRPr="00110433">
        <w:lastRenderedPageBreak/>
        <w:t>Bases de données</w:t>
      </w:r>
      <w:bookmarkEnd w:id="16"/>
    </w:p>
    <w:p w14:paraId="6C1096A8" w14:textId="6083067D" w:rsidR="00110433" w:rsidRDefault="00110433" w:rsidP="00A150B3">
      <w:pPr>
        <w:pStyle w:val="Titre2"/>
      </w:pPr>
      <w:bookmarkStart w:id="17" w:name="_Toc164337087"/>
      <w:r w:rsidRPr="00110433">
        <w:t>Modèles WorkBench MySQL</w:t>
      </w:r>
      <w:bookmarkEnd w:id="17"/>
    </w:p>
    <w:p w14:paraId="164F82EA" w14:textId="275AC32A" w:rsidR="00403D0B" w:rsidRDefault="00403D0B" w:rsidP="00403D0B">
      <w:pPr>
        <w:pStyle w:val="TxtJustifi"/>
      </w:pPr>
      <w:r>
        <w:t>DB 1 :</w:t>
      </w:r>
    </w:p>
    <w:p w14:paraId="5C3901AD" w14:textId="6A4EA863" w:rsidR="00403D0B" w:rsidRPr="00403D0B" w:rsidRDefault="00403D0B" w:rsidP="00403D0B">
      <w:pPr>
        <w:pStyle w:val="TxtJustifi"/>
      </w:pPr>
      <w:r w:rsidRPr="00403D0B">
        <w:rPr>
          <w:noProof/>
        </w:rPr>
        <w:drawing>
          <wp:inline distT="0" distB="0" distL="0" distR="0" wp14:anchorId="669ED7B9" wp14:editId="7C4582F0">
            <wp:extent cx="5760720" cy="2059305"/>
            <wp:effectExtent l="0" t="0" r="0" b="0"/>
            <wp:docPr id="688403313"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03313" name="Image 1" descr="Une image contenant texte, Police, nombre, capture d’écran&#10;&#10;Description générée automatiquement"/>
                    <pic:cNvPicPr/>
                  </pic:nvPicPr>
                  <pic:blipFill>
                    <a:blip r:embed="rId26"/>
                    <a:stretch>
                      <a:fillRect/>
                    </a:stretch>
                  </pic:blipFill>
                  <pic:spPr>
                    <a:xfrm>
                      <a:off x="0" y="0"/>
                      <a:ext cx="5760720" cy="2059305"/>
                    </a:xfrm>
                    <a:prstGeom prst="rect">
                      <a:avLst/>
                    </a:prstGeom>
                  </pic:spPr>
                </pic:pic>
              </a:graphicData>
            </a:graphic>
          </wp:inline>
        </w:drawing>
      </w:r>
    </w:p>
    <w:p w14:paraId="537088D7" w14:textId="2BAA956B" w:rsidR="00110433" w:rsidRPr="00110433" w:rsidRDefault="00110433" w:rsidP="007A76DC">
      <w:pPr>
        <w:pStyle w:val="Titre1"/>
      </w:pPr>
      <w:bookmarkStart w:id="18" w:name="_Toc164337088"/>
      <w:r w:rsidRPr="00110433">
        <w:lastRenderedPageBreak/>
        <w:t>Implémentation des applications &lt;Le client Ap1&gt; et &lt;Le client Ap2&gt;</w:t>
      </w:r>
      <w:bookmarkEnd w:id="18"/>
    </w:p>
    <w:p w14:paraId="1F3E89D5" w14:textId="58231812" w:rsidR="00110433" w:rsidRPr="00110433" w:rsidRDefault="00110433" w:rsidP="007A76DC">
      <w:pPr>
        <w:pStyle w:val="Titre2"/>
      </w:pPr>
      <w:bookmarkStart w:id="19" w:name="_Toc164337089"/>
      <w:r w:rsidRPr="00110433">
        <w:t>Une descente de code client</w:t>
      </w:r>
      <w:bookmarkEnd w:id="19"/>
    </w:p>
    <w:p w14:paraId="3D3A6F2B" w14:textId="636E61A4" w:rsidR="00110433" w:rsidRPr="00110433" w:rsidRDefault="00110433" w:rsidP="007A76DC">
      <w:pPr>
        <w:pStyle w:val="Titre1"/>
      </w:pPr>
      <w:bookmarkStart w:id="20" w:name="_Toc164337090"/>
      <w:r w:rsidRPr="00110433">
        <w:lastRenderedPageBreak/>
        <w:t>Implémentation de l'application &lt;API Gateway&gt;</w:t>
      </w:r>
      <w:bookmarkEnd w:id="20"/>
    </w:p>
    <w:p w14:paraId="05C7A6B5" w14:textId="087A7737" w:rsidR="00110433" w:rsidRPr="00110433" w:rsidRDefault="00110433" w:rsidP="007A76DC">
      <w:pPr>
        <w:pStyle w:val="Titre2"/>
      </w:pPr>
      <w:bookmarkStart w:id="21" w:name="_Toc164337091"/>
      <w:r w:rsidRPr="00110433">
        <w:t>Une descente de code APIGateway</w:t>
      </w:r>
      <w:bookmarkEnd w:id="21"/>
    </w:p>
    <w:p w14:paraId="57531850" w14:textId="02CA64C4" w:rsidR="00110433" w:rsidRPr="00110433" w:rsidRDefault="00110433" w:rsidP="00D9127B">
      <w:pPr>
        <w:pStyle w:val="Titre1"/>
      </w:pPr>
      <w:bookmarkStart w:id="22" w:name="_Toc164337092"/>
      <w:r w:rsidRPr="00110433">
        <w:lastRenderedPageBreak/>
        <w:t>Implémentation des applications &lt;API élève1&gt; et &lt;API élève2&gt;</w:t>
      </w:r>
      <w:bookmarkEnd w:id="22"/>
    </w:p>
    <w:p w14:paraId="29D8957F" w14:textId="0AF2B301" w:rsidR="00110433" w:rsidRPr="00110433" w:rsidRDefault="00110433" w:rsidP="00D9127B">
      <w:pPr>
        <w:pStyle w:val="Titre2"/>
      </w:pPr>
      <w:bookmarkStart w:id="23" w:name="_Toc164337093"/>
      <w:r w:rsidRPr="00110433">
        <w:t>Une descente de code de l'API REST</w:t>
      </w:r>
      <w:bookmarkEnd w:id="23"/>
    </w:p>
    <w:p w14:paraId="74EBFA35" w14:textId="203729A5" w:rsidR="00110433" w:rsidRPr="00110433" w:rsidRDefault="00110433" w:rsidP="00D9127B">
      <w:pPr>
        <w:pStyle w:val="Titre1"/>
      </w:pPr>
      <w:bookmarkStart w:id="24" w:name="_Toc164337094"/>
      <w:r w:rsidRPr="00110433">
        <w:lastRenderedPageBreak/>
        <w:t>Hébergement</w:t>
      </w:r>
      <w:bookmarkEnd w:id="24"/>
    </w:p>
    <w:p w14:paraId="1BEAB1A0" w14:textId="15CB2905" w:rsidR="00110433" w:rsidRPr="00110433" w:rsidRDefault="00110433" w:rsidP="00D9127B">
      <w:pPr>
        <w:pStyle w:val="Titre1"/>
      </w:pPr>
      <w:bookmarkStart w:id="25" w:name="_Toc164337095"/>
      <w:r w:rsidRPr="00110433">
        <w:lastRenderedPageBreak/>
        <w:t>Installation du projet complet avec les 5 applications</w:t>
      </w:r>
      <w:bookmarkEnd w:id="25"/>
    </w:p>
    <w:p w14:paraId="15AD1008" w14:textId="5DBF5128" w:rsidR="00110433" w:rsidRPr="00110433" w:rsidRDefault="00110433" w:rsidP="00D9127B">
      <w:pPr>
        <w:pStyle w:val="Titre1"/>
      </w:pPr>
      <w:bookmarkStart w:id="26" w:name="_Toc164337096"/>
      <w:r w:rsidRPr="00110433">
        <w:lastRenderedPageBreak/>
        <w:t>Tests de fonctionnement du projet</w:t>
      </w:r>
      <w:bookmarkEnd w:id="26"/>
    </w:p>
    <w:p w14:paraId="2B4CD2A2" w14:textId="7261CCDE" w:rsidR="00110433" w:rsidRPr="00110433" w:rsidRDefault="00110433" w:rsidP="00D9127B">
      <w:pPr>
        <w:pStyle w:val="Titre1"/>
      </w:pPr>
      <w:bookmarkStart w:id="27" w:name="_Toc164337097"/>
      <w:r w:rsidRPr="00110433">
        <w:lastRenderedPageBreak/>
        <w:t>Auto-évaluations et conclusions</w:t>
      </w:r>
      <w:bookmarkEnd w:id="27"/>
    </w:p>
    <w:p w14:paraId="3D394E85" w14:textId="44798BF6" w:rsidR="00110433" w:rsidRPr="00110433" w:rsidRDefault="00110433" w:rsidP="00D9127B">
      <w:pPr>
        <w:pStyle w:val="Titre2"/>
      </w:pPr>
      <w:bookmarkStart w:id="28" w:name="_Toc164337098"/>
      <w:r w:rsidRPr="00110433">
        <w:t>Auto-évaluation et conclusion de …</w:t>
      </w:r>
      <w:bookmarkEnd w:id="28"/>
    </w:p>
    <w:p w14:paraId="1C0A89D0" w14:textId="20D386E1" w:rsidR="00B56890" w:rsidRPr="00110433" w:rsidRDefault="00110433" w:rsidP="00D9127B">
      <w:pPr>
        <w:pStyle w:val="Titre2"/>
      </w:pPr>
      <w:bookmarkStart w:id="29" w:name="_Toc164337099"/>
      <w:r w:rsidRPr="00110433">
        <w:t>Auto-évaluation et conclusion de …</w:t>
      </w:r>
      <w:bookmarkEnd w:id="29"/>
    </w:p>
    <w:sectPr w:rsidR="00B56890" w:rsidRPr="00110433" w:rsidSect="00CA3699">
      <w:headerReference w:type="firs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FAFC9" w14:textId="77777777" w:rsidR="00CA3699" w:rsidRDefault="00CA3699" w:rsidP="00352F87">
      <w:pPr>
        <w:spacing w:after="0" w:line="240" w:lineRule="auto"/>
      </w:pPr>
      <w:r>
        <w:separator/>
      </w:r>
    </w:p>
  </w:endnote>
  <w:endnote w:type="continuationSeparator" w:id="0">
    <w:p w14:paraId="69EEA8EC" w14:textId="77777777" w:rsidR="00CA3699" w:rsidRDefault="00CA3699" w:rsidP="00352F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C24DA" w14:textId="77777777" w:rsidR="00352F87" w:rsidRDefault="00FB1DBE">
    <w:pPr>
      <w:pStyle w:val="Pieddepage"/>
    </w:pPr>
    <w:r>
      <w:fldChar w:fldCharType="begin"/>
    </w:r>
    <w:r>
      <w:instrText xml:space="preserve"> PAG </w:instrText>
    </w:r>
    <w:r>
      <w:fldChar w:fldCharType="separate"/>
    </w:r>
    <w:r w:rsidR="00352F87">
      <w:rPr>
        <w:noProof/>
      </w:rPr>
      <w:t>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498A9" w14:textId="77777777" w:rsidR="00352F87" w:rsidRDefault="006768E8">
    <w:pPr>
      <w:pStyle w:val="Pieddepage"/>
    </w:pPr>
    <w:r>
      <w:fldChar w:fldCharType="begin"/>
    </w:r>
    <w:r>
      <w:instrText xml:space="preserve"> PAGE </w:instrText>
    </w:r>
    <w:r>
      <w:fldChar w:fldCharType="separate"/>
    </w:r>
    <w:r>
      <w:rPr>
        <w:noProof/>
      </w:rPr>
      <w:t>4</w:t>
    </w:r>
    <w:r>
      <w:fldChar w:fldCharType="end"/>
    </w:r>
    <w:r>
      <w:t xml:space="preserve"> </w:t>
    </w:r>
    <w:r w:rsidR="00352F87">
      <w:t xml:space="preserve">/ </w:t>
    </w:r>
    <w:r>
      <w:fldChar w:fldCharType="begin"/>
    </w:r>
    <w:r>
      <w:instrText xml:space="preserve"> NUMPAGES </w:instrText>
    </w:r>
    <w:r>
      <w:fldChar w:fldCharType="separate"/>
    </w:r>
    <w:r w:rsidR="00352F87">
      <w:rPr>
        <w:noProof/>
      </w:rPr>
      <w:t>2</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C399" w14:textId="77777777" w:rsidR="00352F87" w:rsidRDefault="00352F87">
    <w:pPr>
      <w:pStyle w:val="Pieddepage"/>
    </w:pPr>
    <w:r>
      <w:fldChar w:fldCharType="begin"/>
    </w:r>
    <w:r>
      <w:instrText xml:space="preserve"> PAGE  \* Arabic  \* MERGEFORMAT </w:instrText>
    </w:r>
    <w:r>
      <w:fldChar w:fldCharType="separate"/>
    </w:r>
    <w:r>
      <w:rPr>
        <w:noProof/>
      </w:rPr>
      <w:t>2</w:t>
    </w:r>
    <w:r>
      <w:fldChar w:fldCharType="end"/>
    </w:r>
    <w:r>
      <w:t xml:space="preserve"> / </w:t>
    </w:r>
    <w:r>
      <w:fldChar w:fldCharType="begin"/>
    </w:r>
    <w:r>
      <w:instrText xml:space="preserve"> NUMPAGES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7FCDC" w14:textId="77777777" w:rsidR="00CA3699" w:rsidRDefault="00CA3699" w:rsidP="00352F87">
      <w:pPr>
        <w:spacing w:after="0" w:line="240" w:lineRule="auto"/>
      </w:pPr>
      <w:r>
        <w:separator/>
      </w:r>
    </w:p>
  </w:footnote>
  <w:footnote w:type="continuationSeparator" w:id="0">
    <w:p w14:paraId="7AED4EDA" w14:textId="77777777" w:rsidR="00CA3699" w:rsidRDefault="00CA3699" w:rsidP="00352F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9968E" w14:textId="17476B0B" w:rsidR="00352F87" w:rsidRDefault="00403D0B">
    <w:pPr>
      <w:pStyle w:val="En-tte"/>
    </w:pPr>
    <w:fldSimple w:instr=" STYLEREF  &quot;Titre 1&quot;  \* MERGEFORMAT ">
      <w:r w:rsidR="00964783">
        <w:rPr>
          <w:noProof/>
        </w:rPr>
        <w:t>Conception à faire complétement avec EA -&gt; à rendre uniquement le fichier EA</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4DCFB" w14:textId="77777777" w:rsidR="00352F87" w:rsidRDefault="00352F87">
    <w:pPr>
      <w:pStyle w:val="En-tte"/>
    </w:pPr>
    <w:r>
      <w:t>Table des matières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31C5D" w14:textId="507B2956" w:rsidR="00352F87" w:rsidRDefault="00403D0B">
    <w:pPr>
      <w:pStyle w:val="En-tte"/>
    </w:pPr>
    <w:fldSimple w:instr=" STYLEREF  &quot;Titre 1&quot;  \* MERGEFORMAT ">
      <w:r w:rsidR="00964783" w:rsidRPr="00964783">
        <w:rPr>
          <w:b/>
          <w:bCs/>
          <w:noProof/>
          <w:lang w:val="fr-FR"/>
        </w:rPr>
        <w:t>Introduction et contexte du projet</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E388942"/>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37DC785E"/>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08840AB0"/>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004CE3B4"/>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F9502D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70C85B0"/>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58CFC72"/>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6B67086"/>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F16E7E4"/>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6E8C5F1E"/>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B1A1E42"/>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57E422E"/>
    <w:multiLevelType w:val="multilevel"/>
    <w:tmpl w:val="100C001D"/>
    <w:numStyleLink w:val="Listepuce1"/>
  </w:abstractNum>
  <w:abstractNum w:abstractNumId="12" w15:restartNumberingAfterBreak="0">
    <w:nsid w:val="17CF1305"/>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2F7489"/>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3783D9E"/>
    <w:multiLevelType w:val="multilevel"/>
    <w:tmpl w:val="BC860AD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none"/>
      <w:lvlText w:val=""/>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right"/>
      <w:pPr>
        <w:ind w:left="0" w:firstLine="0"/>
      </w:pPr>
      <w:rPr>
        <w:rFonts w:hint="default"/>
      </w:rPr>
    </w:lvl>
  </w:abstractNum>
  <w:abstractNum w:abstractNumId="15" w15:restartNumberingAfterBreak="0">
    <w:nsid w:val="42BB40EE"/>
    <w:multiLevelType w:val="multilevel"/>
    <w:tmpl w:val="BC860AD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none"/>
      <w:lvlText w:val=""/>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right"/>
      <w:pPr>
        <w:ind w:left="0" w:firstLine="0"/>
      </w:pPr>
      <w:rPr>
        <w:rFonts w:hint="default"/>
      </w:rPr>
    </w:lvl>
  </w:abstractNum>
  <w:abstractNum w:abstractNumId="16" w15:restartNumberingAfterBreak="0">
    <w:nsid w:val="51881815"/>
    <w:multiLevelType w:val="multilevel"/>
    <w:tmpl w:val="09C4F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F742F5"/>
    <w:multiLevelType w:val="multilevel"/>
    <w:tmpl w:val="100C0025"/>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8" w15:restartNumberingAfterBreak="0">
    <w:nsid w:val="74B74FCC"/>
    <w:multiLevelType w:val="multilevel"/>
    <w:tmpl w:val="100C001D"/>
    <w:styleLink w:val="Listepuce1"/>
    <w:lvl w:ilvl="0">
      <w:start w:val="1"/>
      <w:numFmt w:val="none"/>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370156548">
    <w:abstractNumId w:val="17"/>
  </w:num>
  <w:num w:numId="2" w16cid:durableId="2024895741">
    <w:abstractNumId w:val="12"/>
  </w:num>
  <w:num w:numId="3" w16cid:durableId="965163453">
    <w:abstractNumId w:val="10"/>
  </w:num>
  <w:num w:numId="4" w16cid:durableId="1680497799">
    <w:abstractNumId w:val="14"/>
  </w:num>
  <w:num w:numId="5" w16cid:durableId="547688265">
    <w:abstractNumId w:val="15"/>
  </w:num>
  <w:num w:numId="6" w16cid:durableId="1934044561">
    <w:abstractNumId w:val="13"/>
  </w:num>
  <w:num w:numId="7" w16cid:durableId="1186335026">
    <w:abstractNumId w:val="18"/>
  </w:num>
  <w:num w:numId="8" w16cid:durableId="1721129128">
    <w:abstractNumId w:val="11"/>
  </w:num>
  <w:num w:numId="9" w16cid:durableId="788663718">
    <w:abstractNumId w:val="8"/>
  </w:num>
  <w:num w:numId="10" w16cid:durableId="893546561">
    <w:abstractNumId w:val="3"/>
  </w:num>
  <w:num w:numId="11" w16cid:durableId="57939451">
    <w:abstractNumId w:val="2"/>
  </w:num>
  <w:num w:numId="12" w16cid:durableId="1606576806">
    <w:abstractNumId w:val="1"/>
  </w:num>
  <w:num w:numId="13" w16cid:durableId="2092701089">
    <w:abstractNumId w:val="0"/>
  </w:num>
  <w:num w:numId="14" w16cid:durableId="101848664">
    <w:abstractNumId w:val="9"/>
  </w:num>
  <w:num w:numId="15" w16cid:durableId="2016421598">
    <w:abstractNumId w:val="7"/>
  </w:num>
  <w:num w:numId="16" w16cid:durableId="2078430941">
    <w:abstractNumId w:val="6"/>
  </w:num>
  <w:num w:numId="17" w16cid:durableId="804203414">
    <w:abstractNumId w:val="5"/>
  </w:num>
  <w:num w:numId="18" w16cid:durableId="1202130758">
    <w:abstractNumId w:val="4"/>
  </w:num>
  <w:num w:numId="19" w16cid:durableId="80748137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433"/>
    <w:rsid w:val="00003F2D"/>
    <w:rsid w:val="00011B37"/>
    <w:rsid w:val="000236D0"/>
    <w:rsid w:val="00034CB4"/>
    <w:rsid w:val="000367B8"/>
    <w:rsid w:val="000610ED"/>
    <w:rsid w:val="000821D6"/>
    <w:rsid w:val="0008654E"/>
    <w:rsid w:val="00091A9F"/>
    <w:rsid w:val="000A2ADD"/>
    <w:rsid w:val="000B0702"/>
    <w:rsid w:val="000C7649"/>
    <w:rsid w:val="000E2817"/>
    <w:rsid w:val="000E7E25"/>
    <w:rsid w:val="00102476"/>
    <w:rsid w:val="00106BA0"/>
    <w:rsid w:val="001103BF"/>
    <w:rsid w:val="00110433"/>
    <w:rsid w:val="001158E2"/>
    <w:rsid w:val="00131B17"/>
    <w:rsid w:val="001451C5"/>
    <w:rsid w:val="00162AC6"/>
    <w:rsid w:val="0016725F"/>
    <w:rsid w:val="001708AE"/>
    <w:rsid w:val="001726A3"/>
    <w:rsid w:val="00172AD3"/>
    <w:rsid w:val="00172BEC"/>
    <w:rsid w:val="001749F1"/>
    <w:rsid w:val="001A4D4E"/>
    <w:rsid w:val="001B1ECF"/>
    <w:rsid w:val="001B62A0"/>
    <w:rsid w:val="001C5831"/>
    <w:rsid w:val="001E1370"/>
    <w:rsid w:val="001F1A67"/>
    <w:rsid w:val="00233692"/>
    <w:rsid w:val="002346A6"/>
    <w:rsid w:val="00236BC6"/>
    <w:rsid w:val="00244775"/>
    <w:rsid w:val="002463B8"/>
    <w:rsid w:val="00254D84"/>
    <w:rsid w:val="00270E98"/>
    <w:rsid w:val="00283A9F"/>
    <w:rsid w:val="00291B8D"/>
    <w:rsid w:val="002A24BC"/>
    <w:rsid w:val="002B40D9"/>
    <w:rsid w:val="002D0A17"/>
    <w:rsid w:val="002E300C"/>
    <w:rsid w:val="00323953"/>
    <w:rsid w:val="00337CA7"/>
    <w:rsid w:val="00347BC5"/>
    <w:rsid w:val="00350E71"/>
    <w:rsid w:val="00352F87"/>
    <w:rsid w:val="00380933"/>
    <w:rsid w:val="003A24AF"/>
    <w:rsid w:val="003A2A1A"/>
    <w:rsid w:val="003D3674"/>
    <w:rsid w:val="003E31C9"/>
    <w:rsid w:val="003F46D1"/>
    <w:rsid w:val="00403D0B"/>
    <w:rsid w:val="00410DD8"/>
    <w:rsid w:val="00414004"/>
    <w:rsid w:val="00426600"/>
    <w:rsid w:val="00434E87"/>
    <w:rsid w:val="00463480"/>
    <w:rsid w:val="004678A5"/>
    <w:rsid w:val="004841DB"/>
    <w:rsid w:val="00484FC3"/>
    <w:rsid w:val="00490349"/>
    <w:rsid w:val="00491343"/>
    <w:rsid w:val="004935F8"/>
    <w:rsid w:val="004A3508"/>
    <w:rsid w:val="004B5951"/>
    <w:rsid w:val="004C08E8"/>
    <w:rsid w:val="004C782D"/>
    <w:rsid w:val="004E4A77"/>
    <w:rsid w:val="004E5DDB"/>
    <w:rsid w:val="004E774D"/>
    <w:rsid w:val="004F0EF0"/>
    <w:rsid w:val="005029D3"/>
    <w:rsid w:val="005054A1"/>
    <w:rsid w:val="005149A5"/>
    <w:rsid w:val="005429A0"/>
    <w:rsid w:val="00543233"/>
    <w:rsid w:val="00544165"/>
    <w:rsid w:val="00544A7A"/>
    <w:rsid w:val="00570F4B"/>
    <w:rsid w:val="00574AAA"/>
    <w:rsid w:val="005755F3"/>
    <w:rsid w:val="005762CD"/>
    <w:rsid w:val="00584437"/>
    <w:rsid w:val="005B37F3"/>
    <w:rsid w:val="005B53B1"/>
    <w:rsid w:val="005B7C12"/>
    <w:rsid w:val="005C40F3"/>
    <w:rsid w:val="005C4FA2"/>
    <w:rsid w:val="005D6BD4"/>
    <w:rsid w:val="005F5E92"/>
    <w:rsid w:val="00626BC9"/>
    <w:rsid w:val="0063026D"/>
    <w:rsid w:val="00632AC8"/>
    <w:rsid w:val="00632BE6"/>
    <w:rsid w:val="0064702E"/>
    <w:rsid w:val="00656BBB"/>
    <w:rsid w:val="006768E8"/>
    <w:rsid w:val="006771C0"/>
    <w:rsid w:val="00681CA9"/>
    <w:rsid w:val="006877C3"/>
    <w:rsid w:val="00692688"/>
    <w:rsid w:val="006B2053"/>
    <w:rsid w:val="006B7FDF"/>
    <w:rsid w:val="006C63E3"/>
    <w:rsid w:val="006D6C86"/>
    <w:rsid w:val="006F7EA1"/>
    <w:rsid w:val="0070112D"/>
    <w:rsid w:val="00713FD5"/>
    <w:rsid w:val="0071410C"/>
    <w:rsid w:val="00720DBF"/>
    <w:rsid w:val="0073398B"/>
    <w:rsid w:val="00733ECA"/>
    <w:rsid w:val="007405DD"/>
    <w:rsid w:val="007463E4"/>
    <w:rsid w:val="00784D18"/>
    <w:rsid w:val="00790AC1"/>
    <w:rsid w:val="007A5861"/>
    <w:rsid w:val="007A76DC"/>
    <w:rsid w:val="007B067C"/>
    <w:rsid w:val="007B566B"/>
    <w:rsid w:val="007C6264"/>
    <w:rsid w:val="007E230B"/>
    <w:rsid w:val="007F6410"/>
    <w:rsid w:val="00810484"/>
    <w:rsid w:val="00815F4B"/>
    <w:rsid w:val="00842359"/>
    <w:rsid w:val="0087406E"/>
    <w:rsid w:val="00890D39"/>
    <w:rsid w:val="00892992"/>
    <w:rsid w:val="00895BE4"/>
    <w:rsid w:val="008D0132"/>
    <w:rsid w:val="008D119E"/>
    <w:rsid w:val="008F47EC"/>
    <w:rsid w:val="00902E90"/>
    <w:rsid w:val="009068C8"/>
    <w:rsid w:val="00932333"/>
    <w:rsid w:val="00964783"/>
    <w:rsid w:val="00983E3F"/>
    <w:rsid w:val="00986597"/>
    <w:rsid w:val="009A0EA8"/>
    <w:rsid w:val="009A2368"/>
    <w:rsid w:val="009A6462"/>
    <w:rsid w:val="009B5504"/>
    <w:rsid w:val="009C1282"/>
    <w:rsid w:val="009C3197"/>
    <w:rsid w:val="009C4A24"/>
    <w:rsid w:val="009C54AF"/>
    <w:rsid w:val="009D54CE"/>
    <w:rsid w:val="009D73DC"/>
    <w:rsid w:val="009E35AE"/>
    <w:rsid w:val="00A07DAE"/>
    <w:rsid w:val="00A150B3"/>
    <w:rsid w:val="00A15974"/>
    <w:rsid w:val="00A225BD"/>
    <w:rsid w:val="00A35747"/>
    <w:rsid w:val="00A41C1D"/>
    <w:rsid w:val="00A458E8"/>
    <w:rsid w:val="00A50408"/>
    <w:rsid w:val="00AA263A"/>
    <w:rsid w:val="00AA4DAD"/>
    <w:rsid w:val="00AB6893"/>
    <w:rsid w:val="00B04889"/>
    <w:rsid w:val="00B114B5"/>
    <w:rsid w:val="00B2401D"/>
    <w:rsid w:val="00B32274"/>
    <w:rsid w:val="00B3320A"/>
    <w:rsid w:val="00B34400"/>
    <w:rsid w:val="00B36DE5"/>
    <w:rsid w:val="00B4071F"/>
    <w:rsid w:val="00B41EB9"/>
    <w:rsid w:val="00B56890"/>
    <w:rsid w:val="00B6382F"/>
    <w:rsid w:val="00B67578"/>
    <w:rsid w:val="00B84444"/>
    <w:rsid w:val="00B85B8F"/>
    <w:rsid w:val="00BC54D7"/>
    <w:rsid w:val="00BD2DC5"/>
    <w:rsid w:val="00BF2BAE"/>
    <w:rsid w:val="00BF60CF"/>
    <w:rsid w:val="00BF67E0"/>
    <w:rsid w:val="00C027DC"/>
    <w:rsid w:val="00C15E6F"/>
    <w:rsid w:val="00C17279"/>
    <w:rsid w:val="00C23E6E"/>
    <w:rsid w:val="00C26CC9"/>
    <w:rsid w:val="00C31984"/>
    <w:rsid w:val="00C6311E"/>
    <w:rsid w:val="00C63ED6"/>
    <w:rsid w:val="00C703DB"/>
    <w:rsid w:val="00C7549D"/>
    <w:rsid w:val="00C84546"/>
    <w:rsid w:val="00C868B0"/>
    <w:rsid w:val="00C90FB8"/>
    <w:rsid w:val="00CA3699"/>
    <w:rsid w:val="00CB1495"/>
    <w:rsid w:val="00CC6048"/>
    <w:rsid w:val="00CD2498"/>
    <w:rsid w:val="00CE21E3"/>
    <w:rsid w:val="00CE72EE"/>
    <w:rsid w:val="00CF1115"/>
    <w:rsid w:val="00D03884"/>
    <w:rsid w:val="00D34CE3"/>
    <w:rsid w:val="00D361AF"/>
    <w:rsid w:val="00D53BF1"/>
    <w:rsid w:val="00D637A9"/>
    <w:rsid w:val="00D64ED5"/>
    <w:rsid w:val="00D72048"/>
    <w:rsid w:val="00D76E8A"/>
    <w:rsid w:val="00D774B5"/>
    <w:rsid w:val="00D8074C"/>
    <w:rsid w:val="00D9127B"/>
    <w:rsid w:val="00DA0402"/>
    <w:rsid w:val="00DA31E5"/>
    <w:rsid w:val="00DA438C"/>
    <w:rsid w:val="00DD53CF"/>
    <w:rsid w:val="00DD5D53"/>
    <w:rsid w:val="00DD612A"/>
    <w:rsid w:val="00E324C8"/>
    <w:rsid w:val="00E33433"/>
    <w:rsid w:val="00E35A75"/>
    <w:rsid w:val="00E35EFE"/>
    <w:rsid w:val="00E6733F"/>
    <w:rsid w:val="00E67510"/>
    <w:rsid w:val="00E71115"/>
    <w:rsid w:val="00EA11B3"/>
    <w:rsid w:val="00EA2594"/>
    <w:rsid w:val="00EA5762"/>
    <w:rsid w:val="00EB717C"/>
    <w:rsid w:val="00ED6719"/>
    <w:rsid w:val="00ED750B"/>
    <w:rsid w:val="00F42BB9"/>
    <w:rsid w:val="00F5165E"/>
    <w:rsid w:val="00F52CE7"/>
    <w:rsid w:val="00F80B6A"/>
    <w:rsid w:val="00F85B80"/>
    <w:rsid w:val="00FA1801"/>
    <w:rsid w:val="00FB1DBE"/>
    <w:rsid w:val="00FB2863"/>
    <w:rsid w:val="00FD466E"/>
    <w:rsid w:val="00FD61E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33CB13"/>
  <w15:docId w15:val="{561757B9-10CC-4743-913E-497873CFA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CA7"/>
  </w:style>
  <w:style w:type="paragraph" w:styleId="Titre1">
    <w:name w:val="heading 1"/>
    <w:basedOn w:val="Normal"/>
    <w:next w:val="TxtJustifi"/>
    <w:link w:val="Titre1Car"/>
    <w:uiPriority w:val="9"/>
    <w:qFormat/>
    <w:rsid w:val="00BC54D7"/>
    <w:pPr>
      <w:keepNext/>
      <w:keepLines/>
      <w:pageBreakBefore/>
      <w:numPr>
        <w:numId w:val="1"/>
      </w:numPr>
      <w:spacing w:after="240"/>
      <w:outlineLvl w:val="0"/>
    </w:pPr>
    <w:rPr>
      <w:rFonts w:ascii="Arial" w:eastAsiaTheme="majorEastAsia" w:hAnsi="Arial" w:cstheme="majorBidi"/>
      <w:b/>
      <w:sz w:val="32"/>
      <w:szCs w:val="32"/>
    </w:rPr>
  </w:style>
  <w:style w:type="paragraph" w:styleId="Titre2">
    <w:name w:val="heading 2"/>
    <w:basedOn w:val="Normal"/>
    <w:next w:val="TxtJustifi"/>
    <w:link w:val="Titre2Car"/>
    <w:uiPriority w:val="9"/>
    <w:unhideWhenUsed/>
    <w:qFormat/>
    <w:rsid w:val="00B4071F"/>
    <w:pPr>
      <w:keepNext/>
      <w:keepLines/>
      <w:numPr>
        <w:ilvl w:val="1"/>
        <w:numId w:val="1"/>
      </w:numPr>
      <w:spacing w:after="240"/>
      <w:outlineLvl w:val="1"/>
    </w:pPr>
    <w:rPr>
      <w:rFonts w:ascii="Arial" w:eastAsiaTheme="majorEastAsia" w:hAnsi="Arial" w:cstheme="majorBidi"/>
      <w:b/>
      <w:sz w:val="28"/>
      <w:szCs w:val="26"/>
    </w:rPr>
  </w:style>
  <w:style w:type="paragraph" w:styleId="Titre3">
    <w:name w:val="heading 3"/>
    <w:basedOn w:val="Normal"/>
    <w:next w:val="TxtJustifi"/>
    <w:link w:val="Titre3Car"/>
    <w:uiPriority w:val="9"/>
    <w:unhideWhenUsed/>
    <w:qFormat/>
    <w:rsid w:val="00BF2BAE"/>
    <w:pPr>
      <w:keepNext/>
      <w:keepLines/>
      <w:numPr>
        <w:ilvl w:val="2"/>
        <w:numId w:val="1"/>
      </w:numPr>
      <w:spacing w:after="240"/>
      <w:outlineLvl w:val="2"/>
    </w:pPr>
    <w:rPr>
      <w:rFonts w:ascii="Arial" w:eastAsiaTheme="majorEastAsia" w:hAnsi="Arial" w:cstheme="majorBidi"/>
      <w:b/>
      <w:sz w:val="26"/>
      <w:szCs w:val="24"/>
    </w:rPr>
  </w:style>
  <w:style w:type="paragraph" w:styleId="Titre4">
    <w:name w:val="heading 4"/>
    <w:basedOn w:val="Normal"/>
    <w:next w:val="TxtJustifi"/>
    <w:link w:val="Titre4Car"/>
    <w:uiPriority w:val="9"/>
    <w:unhideWhenUsed/>
    <w:qFormat/>
    <w:rsid w:val="00BF2BAE"/>
    <w:pPr>
      <w:keepNext/>
      <w:keepLines/>
      <w:numPr>
        <w:ilvl w:val="3"/>
        <w:numId w:val="1"/>
      </w:numPr>
      <w:spacing w:after="240"/>
      <w:outlineLvl w:val="3"/>
    </w:pPr>
    <w:rPr>
      <w:rFonts w:ascii="Arial" w:eastAsiaTheme="majorEastAsia" w:hAnsi="Arial" w:cstheme="majorBidi"/>
      <w:b/>
      <w:iCs/>
      <w:sz w:val="24"/>
    </w:rPr>
  </w:style>
  <w:style w:type="paragraph" w:styleId="Titre5">
    <w:name w:val="heading 5"/>
    <w:basedOn w:val="Normal"/>
    <w:next w:val="TxtJustifi"/>
    <w:link w:val="Titre5Car"/>
    <w:uiPriority w:val="9"/>
    <w:unhideWhenUsed/>
    <w:qFormat/>
    <w:rsid w:val="00F85B80"/>
    <w:pPr>
      <w:keepNext/>
      <w:keepLines/>
      <w:numPr>
        <w:ilvl w:val="4"/>
        <w:numId w:val="1"/>
      </w:numPr>
      <w:spacing w:after="240"/>
      <w:outlineLvl w:val="4"/>
    </w:pPr>
    <w:rPr>
      <w:rFonts w:ascii="Arial" w:eastAsiaTheme="majorEastAsia" w:hAnsi="Arial" w:cstheme="majorBidi"/>
      <w:b/>
    </w:rPr>
  </w:style>
  <w:style w:type="paragraph" w:styleId="Titre6">
    <w:name w:val="heading 6"/>
    <w:basedOn w:val="Normal"/>
    <w:next w:val="Normal"/>
    <w:link w:val="Titre6Car"/>
    <w:uiPriority w:val="9"/>
    <w:semiHidden/>
    <w:unhideWhenUsed/>
    <w:qFormat/>
    <w:rsid w:val="004678A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678A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678A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678A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xtTitrePrincipale">
    <w:name w:val="Txt_TitrePrincipale"/>
    <w:basedOn w:val="Normal"/>
    <w:rsid w:val="00B32274"/>
    <w:pPr>
      <w:spacing w:after="720" w:line="360" w:lineRule="auto"/>
      <w:jc w:val="center"/>
    </w:pPr>
    <w:rPr>
      <w:rFonts w:ascii="Arial" w:hAnsi="Arial"/>
      <w:sz w:val="72"/>
    </w:rPr>
  </w:style>
  <w:style w:type="paragraph" w:customStyle="1" w:styleId="TxtSousTitre">
    <w:name w:val="Txt_SousTitre"/>
    <w:basedOn w:val="TxtTitrePrincipale"/>
    <w:rsid w:val="00AA263A"/>
    <w:rPr>
      <w:b/>
      <w:sz w:val="26"/>
    </w:rPr>
  </w:style>
  <w:style w:type="paragraph" w:customStyle="1" w:styleId="TxtModule">
    <w:name w:val="Txt_Module"/>
    <w:basedOn w:val="Normal"/>
    <w:rsid w:val="00C6311E"/>
    <w:pPr>
      <w:spacing w:before="6000" w:after="240"/>
      <w:jc w:val="center"/>
    </w:pPr>
    <w:rPr>
      <w:rFonts w:ascii="Arial" w:hAnsi="Arial"/>
      <w:sz w:val="72"/>
    </w:rPr>
  </w:style>
  <w:style w:type="paragraph" w:customStyle="1" w:styleId="TxtNom">
    <w:name w:val="Txt_Nom"/>
    <w:basedOn w:val="Normal"/>
    <w:rsid w:val="00B32274"/>
    <w:pPr>
      <w:spacing w:after="720"/>
      <w:jc w:val="center"/>
    </w:pPr>
    <w:rPr>
      <w:rFonts w:ascii="Arial" w:hAnsi="Arial"/>
      <w:b/>
      <w:sz w:val="48"/>
    </w:rPr>
  </w:style>
  <w:style w:type="paragraph" w:customStyle="1" w:styleId="TxtJustifi">
    <w:name w:val="Txt_Justifié"/>
    <w:basedOn w:val="Normal"/>
    <w:rsid w:val="00B32274"/>
    <w:pPr>
      <w:spacing w:after="240"/>
      <w:jc w:val="both"/>
    </w:pPr>
    <w:rPr>
      <w:rFonts w:ascii="Arial" w:hAnsi="Arial"/>
    </w:rPr>
  </w:style>
  <w:style w:type="paragraph" w:customStyle="1" w:styleId="TxtGauche">
    <w:name w:val="Txt_Gauche"/>
    <w:basedOn w:val="Normal"/>
    <w:rsid w:val="00B32274"/>
    <w:pPr>
      <w:spacing w:after="240"/>
    </w:pPr>
    <w:rPr>
      <w:rFonts w:ascii="Arial" w:hAnsi="Arial"/>
    </w:rPr>
  </w:style>
  <w:style w:type="paragraph" w:customStyle="1" w:styleId="TxtCentr">
    <w:name w:val="Txt_Centré"/>
    <w:basedOn w:val="Normal"/>
    <w:rsid w:val="00B32274"/>
    <w:pPr>
      <w:spacing w:after="240"/>
      <w:jc w:val="center"/>
    </w:pPr>
    <w:rPr>
      <w:rFonts w:ascii="Arial" w:hAnsi="Arial"/>
    </w:rPr>
  </w:style>
  <w:style w:type="paragraph" w:customStyle="1" w:styleId="TxtDroite">
    <w:name w:val="Txt_Droite"/>
    <w:basedOn w:val="Normal"/>
    <w:rsid w:val="00B32274"/>
    <w:pPr>
      <w:spacing w:after="240"/>
      <w:jc w:val="right"/>
    </w:pPr>
    <w:rPr>
      <w:rFonts w:ascii="Arial" w:hAnsi="Arial"/>
    </w:rPr>
  </w:style>
  <w:style w:type="table" w:styleId="Grilledutableau">
    <w:name w:val="Table Grid"/>
    <w:basedOn w:val="TableauNormal"/>
    <w:uiPriority w:val="39"/>
    <w:rsid w:val="008D01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xtTitreTableDesMatires">
    <w:name w:val="Txt_TitreTableDesMatières"/>
    <w:basedOn w:val="Normal"/>
    <w:rsid w:val="008D0132"/>
    <w:pPr>
      <w:spacing w:line="240" w:lineRule="auto"/>
      <w:jc w:val="center"/>
    </w:pPr>
    <w:rPr>
      <w:rFonts w:ascii="Arial" w:hAnsi="Arial"/>
      <w:b/>
      <w:sz w:val="40"/>
    </w:rPr>
  </w:style>
  <w:style w:type="paragraph" w:styleId="En-tte">
    <w:name w:val="header"/>
    <w:basedOn w:val="Normal"/>
    <w:link w:val="En-tteCar"/>
    <w:uiPriority w:val="99"/>
    <w:unhideWhenUsed/>
    <w:rsid w:val="00352F87"/>
    <w:pPr>
      <w:pBdr>
        <w:bottom w:val="single" w:sz="8" w:space="1" w:color="auto"/>
      </w:pBdr>
      <w:tabs>
        <w:tab w:val="center" w:pos="4536"/>
        <w:tab w:val="right" w:pos="9072"/>
      </w:tabs>
      <w:spacing w:after="0" w:line="240" w:lineRule="auto"/>
      <w:jc w:val="center"/>
    </w:pPr>
    <w:rPr>
      <w:rFonts w:ascii="Arial" w:hAnsi="Arial"/>
    </w:rPr>
  </w:style>
  <w:style w:type="character" w:customStyle="1" w:styleId="En-tteCar">
    <w:name w:val="En-tête Car"/>
    <w:basedOn w:val="Policepardfaut"/>
    <w:link w:val="En-tte"/>
    <w:uiPriority w:val="99"/>
    <w:rsid w:val="00352F87"/>
    <w:rPr>
      <w:rFonts w:ascii="Arial" w:hAnsi="Arial"/>
    </w:rPr>
  </w:style>
  <w:style w:type="paragraph" w:styleId="Pieddepage">
    <w:name w:val="footer"/>
    <w:basedOn w:val="Normal"/>
    <w:link w:val="PieddepageCar"/>
    <w:uiPriority w:val="99"/>
    <w:unhideWhenUsed/>
    <w:rsid w:val="00352F87"/>
    <w:pPr>
      <w:pBdr>
        <w:top w:val="single" w:sz="8" w:space="1" w:color="auto"/>
      </w:pBdr>
      <w:tabs>
        <w:tab w:val="center" w:pos="4536"/>
        <w:tab w:val="right" w:pos="9072"/>
      </w:tabs>
      <w:spacing w:after="0" w:line="240" w:lineRule="auto"/>
      <w:jc w:val="center"/>
    </w:pPr>
    <w:rPr>
      <w:rFonts w:ascii="Arial" w:hAnsi="Arial"/>
    </w:rPr>
  </w:style>
  <w:style w:type="character" w:customStyle="1" w:styleId="PieddepageCar">
    <w:name w:val="Pied de page Car"/>
    <w:basedOn w:val="Policepardfaut"/>
    <w:link w:val="Pieddepage"/>
    <w:uiPriority w:val="99"/>
    <w:rsid w:val="00352F87"/>
    <w:rPr>
      <w:rFonts w:ascii="Arial" w:hAnsi="Arial"/>
    </w:rPr>
  </w:style>
  <w:style w:type="character" w:customStyle="1" w:styleId="Titre1Car">
    <w:name w:val="Titre 1 Car"/>
    <w:basedOn w:val="Policepardfaut"/>
    <w:link w:val="Titre1"/>
    <w:uiPriority w:val="9"/>
    <w:rsid w:val="00BC54D7"/>
    <w:rPr>
      <w:rFonts w:ascii="Arial" w:eastAsiaTheme="majorEastAsia" w:hAnsi="Arial" w:cstheme="majorBidi"/>
      <w:b/>
      <w:sz w:val="32"/>
      <w:szCs w:val="32"/>
    </w:rPr>
  </w:style>
  <w:style w:type="character" w:customStyle="1" w:styleId="Titre2Car">
    <w:name w:val="Titre 2 Car"/>
    <w:basedOn w:val="Policepardfaut"/>
    <w:link w:val="Titre2"/>
    <w:uiPriority w:val="9"/>
    <w:rsid w:val="00B4071F"/>
    <w:rPr>
      <w:rFonts w:ascii="Arial" w:eastAsiaTheme="majorEastAsia" w:hAnsi="Arial" w:cstheme="majorBidi"/>
      <w:b/>
      <w:sz w:val="28"/>
      <w:szCs w:val="26"/>
    </w:rPr>
  </w:style>
  <w:style w:type="character" w:customStyle="1" w:styleId="Titre3Car">
    <w:name w:val="Titre 3 Car"/>
    <w:basedOn w:val="Policepardfaut"/>
    <w:link w:val="Titre3"/>
    <w:uiPriority w:val="9"/>
    <w:rsid w:val="00BF2BAE"/>
    <w:rPr>
      <w:rFonts w:ascii="Arial" w:eastAsiaTheme="majorEastAsia" w:hAnsi="Arial" w:cstheme="majorBidi"/>
      <w:b/>
      <w:sz w:val="26"/>
      <w:szCs w:val="24"/>
    </w:rPr>
  </w:style>
  <w:style w:type="character" w:customStyle="1" w:styleId="Titre4Car">
    <w:name w:val="Titre 4 Car"/>
    <w:basedOn w:val="Policepardfaut"/>
    <w:link w:val="Titre4"/>
    <w:uiPriority w:val="9"/>
    <w:rsid w:val="00BF2BAE"/>
    <w:rPr>
      <w:rFonts w:ascii="Arial" w:eastAsiaTheme="majorEastAsia" w:hAnsi="Arial" w:cstheme="majorBidi"/>
      <w:b/>
      <w:iCs/>
      <w:sz w:val="24"/>
    </w:rPr>
  </w:style>
  <w:style w:type="paragraph" w:styleId="TM1">
    <w:name w:val="toc 1"/>
    <w:basedOn w:val="Normal"/>
    <w:next w:val="Normal"/>
    <w:autoRedefine/>
    <w:uiPriority w:val="39"/>
    <w:unhideWhenUsed/>
    <w:rsid w:val="00BF2BAE"/>
    <w:pPr>
      <w:tabs>
        <w:tab w:val="right" w:leader="dot" w:pos="9062"/>
      </w:tabs>
      <w:spacing w:after="100"/>
    </w:pPr>
  </w:style>
  <w:style w:type="paragraph" w:styleId="TM2">
    <w:name w:val="toc 2"/>
    <w:basedOn w:val="Normal"/>
    <w:next w:val="Normal"/>
    <w:autoRedefine/>
    <w:uiPriority w:val="39"/>
    <w:unhideWhenUsed/>
    <w:rsid w:val="00BF2BAE"/>
    <w:pPr>
      <w:spacing w:after="100"/>
      <w:ind w:left="220"/>
    </w:pPr>
  </w:style>
  <w:style w:type="paragraph" w:styleId="TM3">
    <w:name w:val="toc 3"/>
    <w:basedOn w:val="Normal"/>
    <w:next w:val="Normal"/>
    <w:autoRedefine/>
    <w:uiPriority w:val="39"/>
    <w:unhideWhenUsed/>
    <w:rsid w:val="00BF2BAE"/>
    <w:pPr>
      <w:spacing w:after="100"/>
      <w:ind w:left="440"/>
    </w:pPr>
  </w:style>
  <w:style w:type="paragraph" w:styleId="TM4">
    <w:name w:val="toc 4"/>
    <w:basedOn w:val="Normal"/>
    <w:next w:val="Normal"/>
    <w:autoRedefine/>
    <w:uiPriority w:val="39"/>
    <w:unhideWhenUsed/>
    <w:rsid w:val="00BF2BAE"/>
    <w:pPr>
      <w:spacing w:after="100"/>
      <w:ind w:left="660"/>
    </w:pPr>
  </w:style>
  <w:style w:type="character" w:styleId="Lienhypertexte">
    <w:name w:val="Hyperlink"/>
    <w:basedOn w:val="Policepardfaut"/>
    <w:uiPriority w:val="99"/>
    <w:unhideWhenUsed/>
    <w:rsid w:val="00BF2BAE"/>
    <w:rPr>
      <w:color w:val="0563C1" w:themeColor="hyperlink"/>
      <w:u w:val="single"/>
    </w:rPr>
  </w:style>
  <w:style w:type="character" w:styleId="Textedelespacerserv">
    <w:name w:val="Placeholder Text"/>
    <w:basedOn w:val="Policepardfaut"/>
    <w:uiPriority w:val="99"/>
    <w:semiHidden/>
    <w:rsid w:val="00BF2BAE"/>
    <w:rPr>
      <w:color w:val="808080"/>
    </w:rPr>
  </w:style>
  <w:style w:type="character" w:customStyle="1" w:styleId="Titre5Car">
    <w:name w:val="Titre 5 Car"/>
    <w:basedOn w:val="Policepardfaut"/>
    <w:link w:val="Titre5"/>
    <w:uiPriority w:val="9"/>
    <w:rsid w:val="00F85B80"/>
    <w:rPr>
      <w:rFonts w:ascii="Arial" w:eastAsiaTheme="majorEastAsia" w:hAnsi="Arial" w:cstheme="majorBidi"/>
      <w:b/>
    </w:rPr>
  </w:style>
  <w:style w:type="paragraph" w:customStyle="1" w:styleId="TxtCodeOrange">
    <w:name w:val="Txt_CodeOrange"/>
    <w:basedOn w:val="TxtJustifi"/>
    <w:rsid w:val="00172AD3"/>
    <w:pPr>
      <w:pBdr>
        <w:top w:val="dashed" w:sz="4" w:space="1" w:color="auto"/>
        <w:left w:val="dashed" w:sz="4" w:space="4" w:color="auto"/>
        <w:bottom w:val="dashed" w:sz="4" w:space="1" w:color="auto"/>
        <w:right w:val="dashed" w:sz="4" w:space="4" w:color="auto"/>
      </w:pBdr>
      <w:shd w:val="clear" w:color="auto" w:fill="ED7D31" w:themeFill="accent2"/>
    </w:pPr>
    <w:rPr>
      <w:rFonts w:ascii="Courier New" w:hAnsi="Courier New"/>
    </w:rPr>
  </w:style>
  <w:style w:type="paragraph" w:customStyle="1" w:styleId="TxtCodeJaune">
    <w:name w:val="Txt_CodeJaune"/>
    <w:basedOn w:val="TxtCodeOrange"/>
    <w:rsid w:val="00C90FB8"/>
    <w:pPr>
      <w:shd w:val="clear" w:color="auto" w:fill="FFFF00"/>
    </w:pPr>
  </w:style>
  <w:style w:type="paragraph" w:customStyle="1" w:styleId="TxtCodeVert">
    <w:name w:val="Txt_CodeVert"/>
    <w:basedOn w:val="TxtCodeOrange"/>
    <w:rsid w:val="00C90FB8"/>
    <w:pPr>
      <w:shd w:val="clear" w:color="auto" w:fill="00B050"/>
    </w:pPr>
  </w:style>
  <w:style w:type="paragraph" w:customStyle="1" w:styleId="TxtCodeBleu">
    <w:name w:val="Txt_CodeBleu"/>
    <w:basedOn w:val="TxtCodeOrange"/>
    <w:rsid w:val="00B6382F"/>
    <w:pPr>
      <w:shd w:val="clear" w:color="auto" w:fill="D9E2F3" w:themeFill="accent1" w:themeFillTint="33"/>
      <w:spacing w:after="0" w:line="360" w:lineRule="auto"/>
    </w:pPr>
    <w:rPr>
      <w:sz w:val="18"/>
    </w:rPr>
  </w:style>
  <w:style w:type="paragraph" w:customStyle="1" w:styleId="TxtCodeViolet">
    <w:name w:val="Txt_CodeViolet"/>
    <w:basedOn w:val="TxtCodeOrange"/>
    <w:rsid w:val="00C90FB8"/>
    <w:pPr>
      <w:shd w:val="clear" w:color="auto" w:fill="7030A0"/>
    </w:pPr>
  </w:style>
  <w:style w:type="paragraph" w:customStyle="1" w:styleId="TxtLiens">
    <w:name w:val="Txt_Liens"/>
    <w:basedOn w:val="TxtJustifi"/>
    <w:rsid w:val="00C90FB8"/>
    <w:pPr>
      <w:spacing w:after="120"/>
    </w:pPr>
    <w:rPr>
      <w:i/>
      <w:color w:val="00B0F0"/>
      <w:sz w:val="16"/>
    </w:rPr>
  </w:style>
  <w:style w:type="paragraph" w:customStyle="1" w:styleId="TxtMiseEnEvidence">
    <w:name w:val="Txt_MiseEnEvidence"/>
    <w:basedOn w:val="TxtJustifi"/>
    <w:qFormat/>
    <w:rsid w:val="00C90FB8"/>
    <w:rPr>
      <w:b/>
    </w:rPr>
  </w:style>
  <w:style w:type="character" w:customStyle="1" w:styleId="CRouge">
    <w:name w:val="C_Rouge"/>
    <w:basedOn w:val="Policepardfaut"/>
    <w:uiPriority w:val="1"/>
    <w:rsid w:val="00C90FB8"/>
    <w:rPr>
      <w:color w:val="FF0000"/>
    </w:rPr>
  </w:style>
  <w:style w:type="character" w:customStyle="1" w:styleId="CVert">
    <w:name w:val="C_Vert"/>
    <w:basedOn w:val="Policepardfaut"/>
    <w:uiPriority w:val="1"/>
    <w:rsid w:val="00C90FB8"/>
    <w:rPr>
      <w:color w:val="00B050"/>
    </w:rPr>
  </w:style>
  <w:style w:type="character" w:customStyle="1" w:styleId="CJaune">
    <w:name w:val="C_Jaune"/>
    <w:basedOn w:val="Policepardfaut"/>
    <w:uiPriority w:val="1"/>
    <w:rsid w:val="00C90FB8"/>
    <w:rPr>
      <w:color w:val="FFFF00"/>
    </w:rPr>
  </w:style>
  <w:style w:type="character" w:customStyle="1" w:styleId="COrange">
    <w:name w:val="C_Orange"/>
    <w:basedOn w:val="Policepardfaut"/>
    <w:uiPriority w:val="1"/>
    <w:rsid w:val="00C90FB8"/>
    <w:rPr>
      <w:color w:val="ED7D31" w:themeColor="accent2"/>
    </w:rPr>
  </w:style>
  <w:style w:type="character" w:customStyle="1" w:styleId="CBleu">
    <w:name w:val="C_Bleu"/>
    <w:basedOn w:val="Policepardfaut"/>
    <w:uiPriority w:val="1"/>
    <w:qFormat/>
    <w:rsid w:val="00C90FB8"/>
    <w:rPr>
      <w:color w:val="00B0F0"/>
    </w:rPr>
  </w:style>
  <w:style w:type="character" w:customStyle="1" w:styleId="CGras">
    <w:name w:val="C_Gras"/>
    <w:basedOn w:val="Policepardfaut"/>
    <w:uiPriority w:val="1"/>
    <w:rsid w:val="003F46D1"/>
    <w:rPr>
      <w:b/>
    </w:rPr>
  </w:style>
  <w:style w:type="character" w:customStyle="1" w:styleId="CItalique">
    <w:name w:val="C_Italique"/>
    <w:basedOn w:val="Policepardfaut"/>
    <w:uiPriority w:val="1"/>
    <w:rsid w:val="003F46D1"/>
    <w:rPr>
      <w:i/>
    </w:rPr>
  </w:style>
  <w:style w:type="character" w:customStyle="1" w:styleId="CSurlign">
    <w:name w:val="C_Surligné"/>
    <w:basedOn w:val="Policepardfaut"/>
    <w:uiPriority w:val="1"/>
    <w:rsid w:val="003F46D1"/>
    <w:rPr>
      <w:u w:color="FFFF00"/>
    </w:rPr>
  </w:style>
  <w:style w:type="character" w:customStyle="1" w:styleId="Titre6Car">
    <w:name w:val="Titre 6 Car"/>
    <w:basedOn w:val="Policepardfaut"/>
    <w:link w:val="Titre6"/>
    <w:uiPriority w:val="9"/>
    <w:semiHidden/>
    <w:rsid w:val="004678A5"/>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4678A5"/>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4678A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678A5"/>
    <w:rPr>
      <w:rFonts w:asciiTheme="majorHAnsi" w:eastAsiaTheme="majorEastAsia" w:hAnsiTheme="majorHAnsi" w:cstheme="majorBidi"/>
      <w:i/>
      <w:iCs/>
      <w:color w:val="272727" w:themeColor="text1" w:themeTint="D8"/>
      <w:sz w:val="21"/>
      <w:szCs w:val="21"/>
    </w:rPr>
  </w:style>
  <w:style w:type="character" w:customStyle="1" w:styleId="CGrasItalique">
    <w:name w:val="C_GrasItalique"/>
    <w:basedOn w:val="Policepardfaut"/>
    <w:uiPriority w:val="1"/>
    <w:rsid w:val="004678A5"/>
    <w:rPr>
      <w:b/>
      <w:i/>
    </w:rPr>
  </w:style>
  <w:style w:type="character" w:customStyle="1" w:styleId="CBarr">
    <w:name w:val="C_Barré"/>
    <w:basedOn w:val="Policepardfaut"/>
    <w:uiPriority w:val="1"/>
    <w:rsid w:val="006768E8"/>
    <w:rPr>
      <w:strike/>
      <w:dstrike w:val="0"/>
    </w:rPr>
  </w:style>
  <w:style w:type="character" w:customStyle="1" w:styleId="CExposant">
    <w:name w:val="C_Exposant"/>
    <w:basedOn w:val="Policepardfaut"/>
    <w:uiPriority w:val="1"/>
    <w:rsid w:val="006768E8"/>
    <w:rPr>
      <w:vertAlign w:val="superscript"/>
    </w:rPr>
  </w:style>
  <w:style w:type="character" w:customStyle="1" w:styleId="CIndice">
    <w:name w:val="C_Indice"/>
    <w:basedOn w:val="Policepardfaut"/>
    <w:uiPriority w:val="1"/>
    <w:rsid w:val="006768E8"/>
    <w:rPr>
      <w:vertAlign w:val="subscript"/>
    </w:rPr>
  </w:style>
  <w:style w:type="character" w:customStyle="1" w:styleId="CCodeOrange">
    <w:name w:val="C_CodeOrange"/>
    <w:basedOn w:val="Policepardfaut"/>
    <w:uiPriority w:val="1"/>
    <w:rsid w:val="006768E8"/>
    <w:rPr>
      <w:rFonts w:ascii="Courier New" w:hAnsi="Courier New"/>
      <w:bdr w:val="dashed" w:sz="4" w:space="0" w:color="auto"/>
      <w:shd w:val="clear" w:color="auto" w:fill="ED7D31" w:themeFill="accent2"/>
    </w:rPr>
  </w:style>
  <w:style w:type="character" w:customStyle="1" w:styleId="CCodeBleu">
    <w:name w:val="C_CodeBleu"/>
    <w:basedOn w:val="CCodeOrange"/>
    <w:uiPriority w:val="1"/>
    <w:rsid w:val="00337CA7"/>
    <w:rPr>
      <w:rFonts w:ascii="Courier New" w:hAnsi="Courier New"/>
      <w:bdr w:val="dashed" w:sz="4" w:space="0" w:color="auto"/>
      <w:shd w:val="clear" w:color="auto" w:fill="00B0F0"/>
    </w:rPr>
  </w:style>
  <w:style w:type="character" w:customStyle="1" w:styleId="CCodeJaune">
    <w:name w:val="C_CodeJaune"/>
    <w:basedOn w:val="CCodeOrange"/>
    <w:uiPriority w:val="1"/>
    <w:rsid w:val="00337CA7"/>
    <w:rPr>
      <w:rFonts w:ascii="Courier New" w:hAnsi="Courier New"/>
      <w:bdr w:val="dashed" w:sz="4" w:space="0" w:color="auto"/>
      <w:shd w:val="clear" w:color="auto" w:fill="FFFF00"/>
    </w:rPr>
  </w:style>
  <w:style w:type="character" w:customStyle="1" w:styleId="CCodeVert">
    <w:name w:val="C_CodeVert"/>
    <w:basedOn w:val="CCodeOrange"/>
    <w:uiPriority w:val="1"/>
    <w:rsid w:val="00337CA7"/>
    <w:rPr>
      <w:rFonts w:ascii="Courier New" w:hAnsi="Courier New"/>
      <w:bdr w:val="dashed" w:sz="4" w:space="0" w:color="auto"/>
      <w:shd w:val="clear" w:color="auto" w:fill="00B050"/>
    </w:rPr>
  </w:style>
  <w:style w:type="character" w:customStyle="1" w:styleId="CCodeViolet">
    <w:name w:val="C_CodeViolet"/>
    <w:basedOn w:val="CCodeOrange"/>
    <w:uiPriority w:val="1"/>
    <w:rsid w:val="00337CA7"/>
    <w:rPr>
      <w:rFonts w:ascii="Courier New" w:hAnsi="Courier New"/>
      <w:bdr w:val="dashed" w:sz="4" w:space="0" w:color="auto"/>
      <w:shd w:val="clear" w:color="auto" w:fill="7030A0"/>
    </w:rPr>
  </w:style>
  <w:style w:type="character" w:customStyle="1" w:styleId="CMotsCls">
    <w:name w:val="C_MotsClés"/>
    <w:basedOn w:val="Policepardfaut"/>
    <w:uiPriority w:val="1"/>
    <w:rsid w:val="00337CA7"/>
    <w:rPr>
      <w:b/>
      <w:u w:val="single"/>
    </w:rPr>
  </w:style>
  <w:style w:type="numbering" w:customStyle="1" w:styleId="Listepuce1">
    <w:name w:val="Liste à puce 1"/>
    <w:basedOn w:val="Aucuneliste"/>
    <w:uiPriority w:val="99"/>
    <w:rsid w:val="00337CA7"/>
    <w:pPr>
      <w:numPr>
        <w:numId w:val="7"/>
      </w:numPr>
    </w:pPr>
  </w:style>
  <w:style w:type="paragraph" w:styleId="Listenumros">
    <w:name w:val="List Number"/>
    <w:basedOn w:val="Normal"/>
    <w:uiPriority w:val="99"/>
    <w:unhideWhenUsed/>
    <w:rsid w:val="00337CA7"/>
    <w:pPr>
      <w:numPr>
        <w:numId w:val="9"/>
      </w:numPr>
      <w:contextualSpacing/>
    </w:pPr>
  </w:style>
  <w:style w:type="paragraph" w:styleId="Listepuces2">
    <w:name w:val="List Bullet 2"/>
    <w:basedOn w:val="Normal"/>
    <w:uiPriority w:val="99"/>
    <w:unhideWhenUsed/>
    <w:rsid w:val="00337CA7"/>
    <w:pPr>
      <w:numPr>
        <w:numId w:val="15"/>
      </w:numPr>
      <w:contextualSpacing/>
    </w:pPr>
  </w:style>
  <w:style w:type="paragraph" w:styleId="Listepuces3">
    <w:name w:val="List Bullet 3"/>
    <w:basedOn w:val="Normal"/>
    <w:uiPriority w:val="99"/>
    <w:unhideWhenUsed/>
    <w:rsid w:val="00337CA7"/>
    <w:pPr>
      <w:numPr>
        <w:numId w:val="16"/>
      </w:numPr>
      <w:contextualSpacing/>
    </w:pPr>
  </w:style>
  <w:style w:type="paragraph" w:styleId="Listepuces4">
    <w:name w:val="List Bullet 4"/>
    <w:basedOn w:val="Normal"/>
    <w:uiPriority w:val="99"/>
    <w:unhideWhenUsed/>
    <w:rsid w:val="00337CA7"/>
    <w:pPr>
      <w:numPr>
        <w:numId w:val="17"/>
      </w:numPr>
      <w:contextualSpacing/>
    </w:pPr>
  </w:style>
  <w:style w:type="paragraph" w:styleId="Listenumros2">
    <w:name w:val="List Number 2"/>
    <w:basedOn w:val="Normal"/>
    <w:uiPriority w:val="99"/>
    <w:unhideWhenUsed/>
    <w:rsid w:val="00337CA7"/>
    <w:pPr>
      <w:numPr>
        <w:numId w:val="10"/>
      </w:numPr>
      <w:contextualSpacing/>
    </w:pPr>
  </w:style>
  <w:style w:type="paragraph" w:styleId="Listenumros3">
    <w:name w:val="List Number 3"/>
    <w:basedOn w:val="Normal"/>
    <w:uiPriority w:val="99"/>
    <w:unhideWhenUsed/>
    <w:rsid w:val="00337CA7"/>
    <w:pPr>
      <w:numPr>
        <w:numId w:val="11"/>
      </w:numPr>
      <w:contextualSpacing/>
    </w:pPr>
  </w:style>
  <w:style w:type="paragraph" w:styleId="Listenumros4">
    <w:name w:val="List Number 4"/>
    <w:basedOn w:val="Normal"/>
    <w:uiPriority w:val="99"/>
    <w:unhideWhenUsed/>
    <w:rsid w:val="00337CA7"/>
    <w:pPr>
      <w:numPr>
        <w:numId w:val="12"/>
      </w:numPr>
      <w:contextualSpacing/>
    </w:pPr>
  </w:style>
  <w:style w:type="paragraph" w:styleId="Listenumros5">
    <w:name w:val="List Number 5"/>
    <w:basedOn w:val="Normal"/>
    <w:uiPriority w:val="99"/>
    <w:unhideWhenUsed/>
    <w:rsid w:val="00337CA7"/>
    <w:pPr>
      <w:numPr>
        <w:numId w:val="13"/>
      </w:numPr>
      <w:contextualSpacing/>
    </w:pPr>
  </w:style>
  <w:style w:type="paragraph" w:styleId="Listepuces">
    <w:name w:val="List Bullet"/>
    <w:basedOn w:val="Normal"/>
    <w:uiPriority w:val="99"/>
    <w:unhideWhenUsed/>
    <w:rsid w:val="00337CA7"/>
    <w:pPr>
      <w:numPr>
        <w:numId w:val="14"/>
      </w:numPr>
      <w:contextualSpacing/>
    </w:pPr>
  </w:style>
  <w:style w:type="paragraph" w:styleId="NormalWeb">
    <w:name w:val="Normal (Web)"/>
    <w:basedOn w:val="Normal"/>
    <w:uiPriority w:val="99"/>
    <w:unhideWhenUsed/>
    <w:rsid w:val="00110433"/>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CodeHTML">
    <w:name w:val="HTML Code"/>
    <w:basedOn w:val="Policepardfaut"/>
    <w:uiPriority w:val="99"/>
    <w:semiHidden/>
    <w:unhideWhenUsed/>
    <w:rsid w:val="00236BC6"/>
    <w:rPr>
      <w:rFonts w:ascii="Courier New" w:eastAsia="Times New Roman" w:hAnsi="Courier New" w:cs="Courier New"/>
      <w:sz w:val="20"/>
      <w:szCs w:val="20"/>
    </w:rPr>
  </w:style>
  <w:style w:type="character" w:styleId="lev">
    <w:name w:val="Strong"/>
    <w:basedOn w:val="Policepardfaut"/>
    <w:uiPriority w:val="22"/>
    <w:qFormat/>
    <w:rsid w:val="000821D6"/>
    <w:rPr>
      <w:b/>
      <w:bCs/>
    </w:rPr>
  </w:style>
  <w:style w:type="character" w:customStyle="1" w:styleId="code-lang">
    <w:name w:val="code-lang"/>
    <w:basedOn w:val="Policepardfaut"/>
    <w:rsid w:val="00FD466E"/>
  </w:style>
  <w:style w:type="paragraph" w:styleId="PrformatHTML">
    <w:name w:val="HTML Preformatted"/>
    <w:basedOn w:val="Normal"/>
    <w:link w:val="PrformatHTMLCar"/>
    <w:uiPriority w:val="99"/>
    <w:unhideWhenUsed/>
    <w:rsid w:val="00FD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rsid w:val="00FD466E"/>
    <w:rPr>
      <w:rFonts w:ascii="Courier New" w:eastAsia="Times New Roman" w:hAnsi="Courier New" w:cs="Courier New"/>
      <w:sz w:val="20"/>
      <w:szCs w:val="20"/>
      <w:lang w:eastAsia="fr-CH"/>
    </w:rPr>
  </w:style>
  <w:style w:type="character" w:customStyle="1" w:styleId="hljs-meta">
    <w:name w:val="hljs-meta"/>
    <w:basedOn w:val="Policepardfaut"/>
    <w:rsid w:val="00FD466E"/>
  </w:style>
  <w:style w:type="character" w:customStyle="1" w:styleId="hljs-keyword">
    <w:name w:val="hljs-keyword"/>
    <w:basedOn w:val="Policepardfaut"/>
    <w:rsid w:val="00FD466E"/>
  </w:style>
  <w:style w:type="character" w:customStyle="1" w:styleId="hljs-title">
    <w:name w:val="hljs-title"/>
    <w:basedOn w:val="Policepardfaut"/>
    <w:rsid w:val="00FD466E"/>
  </w:style>
  <w:style w:type="character" w:customStyle="1" w:styleId="hljs-params">
    <w:name w:val="hljs-params"/>
    <w:basedOn w:val="Policepardfaut"/>
    <w:rsid w:val="00FD466E"/>
  </w:style>
  <w:style w:type="character" w:customStyle="1" w:styleId="hljs-string">
    <w:name w:val="hljs-string"/>
    <w:basedOn w:val="Policepardfaut"/>
    <w:rsid w:val="00FD466E"/>
  </w:style>
  <w:style w:type="character" w:customStyle="1" w:styleId="hljs-number">
    <w:name w:val="hljs-number"/>
    <w:basedOn w:val="Policepardfaut"/>
    <w:rsid w:val="00FD466E"/>
  </w:style>
  <w:style w:type="character" w:customStyle="1" w:styleId="footer-disclaimer">
    <w:name w:val="footer-disclaimer"/>
    <w:basedOn w:val="Policepardfaut"/>
    <w:rsid w:val="00FD466E"/>
  </w:style>
  <w:style w:type="character" w:customStyle="1" w:styleId="hljs-comment">
    <w:name w:val="hljs-comment"/>
    <w:basedOn w:val="Policepardfaut"/>
    <w:rsid w:val="00FD466E"/>
  </w:style>
  <w:style w:type="character" w:customStyle="1" w:styleId="hljs-type">
    <w:name w:val="hljs-type"/>
    <w:basedOn w:val="Policepardfaut"/>
    <w:rsid w:val="00FD466E"/>
  </w:style>
  <w:style w:type="character" w:customStyle="1" w:styleId="hljs-variable">
    <w:name w:val="hljs-variable"/>
    <w:basedOn w:val="Policepardfaut"/>
    <w:rsid w:val="00FD466E"/>
  </w:style>
  <w:style w:type="character" w:customStyle="1" w:styleId="hljs-operator">
    <w:name w:val="hljs-operator"/>
    <w:basedOn w:val="Policepardfaut"/>
    <w:rsid w:val="00FD466E"/>
  </w:style>
  <w:style w:type="character" w:customStyle="1" w:styleId="hljs-tag">
    <w:name w:val="hljs-tag"/>
    <w:basedOn w:val="Policepardfaut"/>
    <w:rsid w:val="009C4A24"/>
  </w:style>
  <w:style w:type="character" w:customStyle="1" w:styleId="hljs-name">
    <w:name w:val="hljs-name"/>
    <w:basedOn w:val="Policepardfaut"/>
    <w:rsid w:val="009C4A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87505">
      <w:bodyDiv w:val="1"/>
      <w:marLeft w:val="0"/>
      <w:marRight w:val="0"/>
      <w:marTop w:val="0"/>
      <w:marBottom w:val="0"/>
      <w:divBdr>
        <w:top w:val="none" w:sz="0" w:space="0" w:color="auto"/>
        <w:left w:val="none" w:sz="0" w:space="0" w:color="auto"/>
        <w:bottom w:val="none" w:sz="0" w:space="0" w:color="auto"/>
        <w:right w:val="none" w:sz="0" w:space="0" w:color="auto"/>
      </w:divBdr>
    </w:div>
    <w:div w:id="364409868">
      <w:bodyDiv w:val="1"/>
      <w:marLeft w:val="0"/>
      <w:marRight w:val="0"/>
      <w:marTop w:val="0"/>
      <w:marBottom w:val="0"/>
      <w:divBdr>
        <w:top w:val="none" w:sz="0" w:space="0" w:color="auto"/>
        <w:left w:val="none" w:sz="0" w:space="0" w:color="auto"/>
        <w:bottom w:val="none" w:sz="0" w:space="0" w:color="auto"/>
        <w:right w:val="none" w:sz="0" w:space="0" w:color="auto"/>
      </w:divBdr>
    </w:div>
    <w:div w:id="431436485">
      <w:bodyDiv w:val="1"/>
      <w:marLeft w:val="0"/>
      <w:marRight w:val="0"/>
      <w:marTop w:val="0"/>
      <w:marBottom w:val="0"/>
      <w:divBdr>
        <w:top w:val="none" w:sz="0" w:space="0" w:color="auto"/>
        <w:left w:val="none" w:sz="0" w:space="0" w:color="auto"/>
        <w:bottom w:val="none" w:sz="0" w:space="0" w:color="auto"/>
        <w:right w:val="none" w:sz="0" w:space="0" w:color="auto"/>
      </w:divBdr>
      <w:divsChild>
        <w:div w:id="1798914585">
          <w:marLeft w:val="0"/>
          <w:marRight w:val="0"/>
          <w:marTop w:val="0"/>
          <w:marBottom w:val="0"/>
          <w:divBdr>
            <w:top w:val="none" w:sz="0" w:space="0" w:color="auto"/>
            <w:left w:val="none" w:sz="0" w:space="0" w:color="auto"/>
            <w:bottom w:val="none" w:sz="0" w:space="0" w:color="auto"/>
            <w:right w:val="none" w:sz="0" w:space="0" w:color="auto"/>
          </w:divBdr>
        </w:div>
        <w:div w:id="1335258985">
          <w:marLeft w:val="0"/>
          <w:marRight w:val="0"/>
          <w:marTop w:val="0"/>
          <w:marBottom w:val="0"/>
          <w:divBdr>
            <w:top w:val="none" w:sz="0" w:space="0" w:color="auto"/>
            <w:left w:val="none" w:sz="0" w:space="0" w:color="auto"/>
            <w:bottom w:val="none" w:sz="0" w:space="0" w:color="auto"/>
            <w:right w:val="none" w:sz="0" w:space="0" w:color="auto"/>
          </w:divBdr>
        </w:div>
        <w:div w:id="658192645">
          <w:marLeft w:val="0"/>
          <w:marRight w:val="0"/>
          <w:marTop w:val="0"/>
          <w:marBottom w:val="0"/>
          <w:divBdr>
            <w:top w:val="none" w:sz="0" w:space="0" w:color="auto"/>
            <w:left w:val="none" w:sz="0" w:space="0" w:color="auto"/>
            <w:bottom w:val="none" w:sz="0" w:space="0" w:color="auto"/>
            <w:right w:val="none" w:sz="0" w:space="0" w:color="auto"/>
          </w:divBdr>
        </w:div>
        <w:div w:id="365763837">
          <w:marLeft w:val="0"/>
          <w:marRight w:val="0"/>
          <w:marTop w:val="0"/>
          <w:marBottom w:val="0"/>
          <w:divBdr>
            <w:top w:val="none" w:sz="0" w:space="0" w:color="auto"/>
            <w:left w:val="none" w:sz="0" w:space="0" w:color="auto"/>
            <w:bottom w:val="none" w:sz="0" w:space="0" w:color="auto"/>
            <w:right w:val="none" w:sz="0" w:space="0" w:color="auto"/>
          </w:divBdr>
        </w:div>
        <w:div w:id="744424165">
          <w:marLeft w:val="0"/>
          <w:marRight w:val="0"/>
          <w:marTop w:val="0"/>
          <w:marBottom w:val="0"/>
          <w:divBdr>
            <w:top w:val="none" w:sz="0" w:space="0" w:color="auto"/>
            <w:left w:val="none" w:sz="0" w:space="0" w:color="auto"/>
            <w:bottom w:val="none" w:sz="0" w:space="0" w:color="auto"/>
            <w:right w:val="none" w:sz="0" w:space="0" w:color="auto"/>
          </w:divBdr>
        </w:div>
        <w:div w:id="96415611">
          <w:marLeft w:val="0"/>
          <w:marRight w:val="0"/>
          <w:marTop w:val="0"/>
          <w:marBottom w:val="0"/>
          <w:divBdr>
            <w:top w:val="none" w:sz="0" w:space="0" w:color="auto"/>
            <w:left w:val="none" w:sz="0" w:space="0" w:color="auto"/>
            <w:bottom w:val="none" w:sz="0" w:space="0" w:color="auto"/>
            <w:right w:val="none" w:sz="0" w:space="0" w:color="auto"/>
          </w:divBdr>
        </w:div>
      </w:divsChild>
    </w:div>
    <w:div w:id="533463786">
      <w:bodyDiv w:val="1"/>
      <w:marLeft w:val="0"/>
      <w:marRight w:val="0"/>
      <w:marTop w:val="0"/>
      <w:marBottom w:val="0"/>
      <w:divBdr>
        <w:top w:val="none" w:sz="0" w:space="0" w:color="auto"/>
        <w:left w:val="none" w:sz="0" w:space="0" w:color="auto"/>
        <w:bottom w:val="none" w:sz="0" w:space="0" w:color="auto"/>
        <w:right w:val="none" w:sz="0" w:space="0" w:color="auto"/>
      </w:divBdr>
      <w:divsChild>
        <w:div w:id="1282953127">
          <w:marLeft w:val="0"/>
          <w:marRight w:val="0"/>
          <w:marTop w:val="0"/>
          <w:marBottom w:val="0"/>
          <w:divBdr>
            <w:top w:val="none" w:sz="0" w:space="0" w:color="auto"/>
            <w:left w:val="none" w:sz="0" w:space="0" w:color="auto"/>
            <w:bottom w:val="none" w:sz="0" w:space="0" w:color="auto"/>
            <w:right w:val="none" w:sz="0" w:space="0" w:color="auto"/>
          </w:divBdr>
        </w:div>
        <w:div w:id="1488980801">
          <w:marLeft w:val="0"/>
          <w:marRight w:val="0"/>
          <w:marTop w:val="0"/>
          <w:marBottom w:val="0"/>
          <w:divBdr>
            <w:top w:val="none" w:sz="0" w:space="0" w:color="auto"/>
            <w:left w:val="none" w:sz="0" w:space="0" w:color="auto"/>
            <w:bottom w:val="none" w:sz="0" w:space="0" w:color="auto"/>
            <w:right w:val="none" w:sz="0" w:space="0" w:color="auto"/>
          </w:divBdr>
        </w:div>
        <w:div w:id="1062631767">
          <w:marLeft w:val="0"/>
          <w:marRight w:val="0"/>
          <w:marTop w:val="0"/>
          <w:marBottom w:val="0"/>
          <w:divBdr>
            <w:top w:val="none" w:sz="0" w:space="0" w:color="auto"/>
            <w:left w:val="none" w:sz="0" w:space="0" w:color="auto"/>
            <w:bottom w:val="none" w:sz="0" w:space="0" w:color="auto"/>
            <w:right w:val="none" w:sz="0" w:space="0" w:color="auto"/>
          </w:divBdr>
        </w:div>
        <w:div w:id="449594358">
          <w:marLeft w:val="0"/>
          <w:marRight w:val="0"/>
          <w:marTop w:val="0"/>
          <w:marBottom w:val="0"/>
          <w:divBdr>
            <w:top w:val="none" w:sz="0" w:space="0" w:color="auto"/>
            <w:left w:val="none" w:sz="0" w:space="0" w:color="auto"/>
            <w:bottom w:val="none" w:sz="0" w:space="0" w:color="auto"/>
            <w:right w:val="none" w:sz="0" w:space="0" w:color="auto"/>
          </w:divBdr>
        </w:div>
        <w:div w:id="1150169957">
          <w:marLeft w:val="0"/>
          <w:marRight w:val="0"/>
          <w:marTop w:val="0"/>
          <w:marBottom w:val="0"/>
          <w:divBdr>
            <w:top w:val="none" w:sz="0" w:space="0" w:color="auto"/>
            <w:left w:val="none" w:sz="0" w:space="0" w:color="auto"/>
            <w:bottom w:val="none" w:sz="0" w:space="0" w:color="auto"/>
            <w:right w:val="none" w:sz="0" w:space="0" w:color="auto"/>
          </w:divBdr>
        </w:div>
        <w:div w:id="1273593529">
          <w:marLeft w:val="0"/>
          <w:marRight w:val="0"/>
          <w:marTop w:val="0"/>
          <w:marBottom w:val="0"/>
          <w:divBdr>
            <w:top w:val="none" w:sz="0" w:space="0" w:color="auto"/>
            <w:left w:val="none" w:sz="0" w:space="0" w:color="auto"/>
            <w:bottom w:val="none" w:sz="0" w:space="0" w:color="auto"/>
            <w:right w:val="none" w:sz="0" w:space="0" w:color="auto"/>
          </w:divBdr>
        </w:div>
        <w:div w:id="714505386">
          <w:marLeft w:val="0"/>
          <w:marRight w:val="0"/>
          <w:marTop w:val="0"/>
          <w:marBottom w:val="0"/>
          <w:divBdr>
            <w:top w:val="none" w:sz="0" w:space="0" w:color="auto"/>
            <w:left w:val="none" w:sz="0" w:space="0" w:color="auto"/>
            <w:bottom w:val="none" w:sz="0" w:space="0" w:color="auto"/>
            <w:right w:val="none" w:sz="0" w:space="0" w:color="auto"/>
          </w:divBdr>
        </w:div>
        <w:div w:id="973409609">
          <w:marLeft w:val="0"/>
          <w:marRight w:val="0"/>
          <w:marTop w:val="0"/>
          <w:marBottom w:val="0"/>
          <w:divBdr>
            <w:top w:val="none" w:sz="0" w:space="0" w:color="auto"/>
            <w:left w:val="none" w:sz="0" w:space="0" w:color="auto"/>
            <w:bottom w:val="none" w:sz="0" w:space="0" w:color="auto"/>
            <w:right w:val="none" w:sz="0" w:space="0" w:color="auto"/>
          </w:divBdr>
        </w:div>
        <w:div w:id="961305926">
          <w:marLeft w:val="0"/>
          <w:marRight w:val="0"/>
          <w:marTop w:val="0"/>
          <w:marBottom w:val="0"/>
          <w:divBdr>
            <w:top w:val="none" w:sz="0" w:space="0" w:color="auto"/>
            <w:left w:val="none" w:sz="0" w:space="0" w:color="auto"/>
            <w:bottom w:val="none" w:sz="0" w:space="0" w:color="auto"/>
            <w:right w:val="none" w:sz="0" w:space="0" w:color="auto"/>
          </w:divBdr>
        </w:div>
        <w:div w:id="2013871860">
          <w:marLeft w:val="0"/>
          <w:marRight w:val="0"/>
          <w:marTop w:val="0"/>
          <w:marBottom w:val="0"/>
          <w:divBdr>
            <w:top w:val="none" w:sz="0" w:space="0" w:color="auto"/>
            <w:left w:val="none" w:sz="0" w:space="0" w:color="auto"/>
            <w:bottom w:val="none" w:sz="0" w:space="0" w:color="auto"/>
            <w:right w:val="none" w:sz="0" w:space="0" w:color="auto"/>
          </w:divBdr>
        </w:div>
        <w:div w:id="713238593">
          <w:marLeft w:val="0"/>
          <w:marRight w:val="0"/>
          <w:marTop w:val="0"/>
          <w:marBottom w:val="0"/>
          <w:divBdr>
            <w:top w:val="none" w:sz="0" w:space="0" w:color="auto"/>
            <w:left w:val="none" w:sz="0" w:space="0" w:color="auto"/>
            <w:bottom w:val="none" w:sz="0" w:space="0" w:color="auto"/>
            <w:right w:val="none" w:sz="0" w:space="0" w:color="auto"/>
          </w:divBdr>
        </w:div>
        <w:div w:id="1698964280">
          <w:marLeft w:val="0"/>
          <w:marRight w:val="0"/>
          <w:marTop w:val="0"/>
          <w:marBottom w:val="0"/>
          <w:divBdr>
            <w:top w:val="none" w:sz="0" w:space="0" w:color="auto"/>
            <w:left w:val="none" w:sz="0" w:space="0" w:color="auto"/>
            <w:bottom w:val="none" w:sz="0" w:space="0" w:color="auto"/>
            <w:right w:val="none" w:sz="0" w:space="0" w:color="auto"/>
          </w:divBdr>
        </w:div>
        <w:div w:id="532772232">
          <w:marLeft w:val="0"/>
          <w:marRight w:val="0"/>
          <w:marTop w:val="0"/>
          <w:marBottom w:val="0"/>
          <w:divBdr>
            <w:top w:val="none" w:sz="0" w:space="0" w:color="auto"/>
            <w:left w:val="none" w:sz="0" w:space="0" w:color="auto"/>
            <w:bottom w:val="none" w:sz="0" w:space="0" w:color="auto"/>
            <w:right w:val="none" w:sz="0" w:space="0" w:color="auto"/>
          </w:divBdr>
        </w:div>
        <w:div w:id="2124422098">
          <w:marLeft w:val="0"/>
          <w:marRight w:val="0"/>
          <w:marTop w:val="0"/>
          <w:marBottom w:val="0"/>
          <w:divBdr>
            <w:top w:val="none" w:sz="0" w:space="0" w:color="auto"/>
            <w:left w:val="none" w:sz="0" w:space="0" w:color="auto"/>
            <w:bottom w:val="none" w:sz="0" w:space="0" w:color="auto"/>
            <w:right w:val="none" w:sz="0" w:space="0" w:color="auto"/>
          </w:divBdr>
        </w:div>
        <w:div w:id="1574002438">
          <w:marLeft w:val="0"/>
          <w:marRight w:val="0"/>
          <w:marTop w:val="0"/>
          <w:marBottom w:val="0"/>
          <w:divBdr>
            <w:top w:val="none" w:sz="0" w:space="0" w:color="auto"/>
            <w:left w:val="none" w:sz="0" w:space="0" w:color="auto"/>
            <w:bottom w:val="none" w:sz="0" w:space="0" w:color="auto"/>
            <w:right w:val="none" w:sz="0" w:space="0" w:color="auto"/>
          </w:divBdr>
        </w:div>
      </w:divsChild>
    </w:div>
    <w:div w:id="748624195">
      <w:bodyDiv w:val="1"/>
      <w:marLeft w:val="0"/>
      <w:marRight w:val="0"/>
      <w:marTop w:val="0"/>
      <w:marBottom w:val="0"/>
      <w:divBdr>
        <w:top w:val="none" w:sz="0" w:space="0" w:color="auto"/>
        <w:left w:val="none" w:sz="0" w:space="0" w:color="auto"/>
        <w:bottom w:val="none" w:sz="0" w:space="0" w:color="auto"/>
        <w:right w:val="none" w:sz="0" w:space="0" w:color="auto"/>
      </w:divBdr>
      <w:divsChild>
        <w:div w:id="1620409894">
          <w:marLeft w:val="0"/>
          <w:marRight w:val="0"/>
          <w:marTop w:val="0"/>
          <w:marBottom w:val="0"/>
          <w:divBdr>
            <w:top w:val="none" w:sz="0" w:space="0" w:color="auto"/>
            <w:left w:val="none" w:sz="0" w:space="0" w:color="auto"/>
            <w:bottom w:val="none" w:sz="0" w:space="0" w:color="auto"/>
            <w:right w:val="none" w:sz="0" w:space="0" w:color="auto"/>
          </w:divBdr>
          <w:divsChild>
            <w:div w:id="1773089418">
              <w:marLeft w:val="0"/>
              <w:marRight w:val="0"/>
              <w:marTop w:val="0"/>
              <w:marBottom w:val="0"/>
              <w:divBdr>
                <w:top w:val="none" w:sz="0" w:space="0" w:color="auto"/>
                <w:left w:val="none" w:sz="0" w:space="0" w:color="auto"/>
                <w:bottom w:val="none" w:sz="0" w:space="0" w:color="auto"/>
                <w:right w:val="none" w:sz="0" w:space="0" w:color="auto"/>
              </w:divBdr>
            </w:div>
            <w:div w:id="1881429916">
              <w:marLeft w:val="0"/>
              <w:marRight w:val="0"/>
              <w:marTop w:val="0"/>
              <w:marBottom w:val="0"/>
              <w:divBdr>
                <w:top w:val="none" w:sz="0" w:space="0" w:color="auto"/>
                <w:left w:val="none" w:sz="0" w:space="0" w:color="auto"/>
                <w:bottom w:val="none" w:sz="0" w:space="0" w:color="auto"/>
                <w:right w:val="none" w:sz="0" w:space="0" w:color="auto"/>
              </w:divBdr>
            </w:div>
            <w:div w:id="791094053">
              <w:marLeft w:val="0"/>
              <w:marRight w:val="0"/>
              <w:marTop w:val="0"/>
              <w:marBottom w:val="0"/>
              <w:divBdr>
                <w:top w:val="none" w:sz="0" w:space="0" w:color="auto"/>
                <w:left w:val="none" w:sz="0" w:space="0" w:color="auto"/>
                <w:bottom w:val="none" w:sz="0" w:space="0" w:color="auto"/>
                <w:right w:val="none" w:sz="0" w:space="0" w:color="auto"/>
              </w:divBdr>
            </w:div>
            <w:div w:id="1527792568">
              <w:marLeft w:val="0"/>
              <w:marRight w:val="0"/>
              <w:marTop w:val="0"/>
              <w:marBottom w:val="0"/>
              <w:divBdr>
                <w:top w:val="none" w:sz="0" w:space="0" w:color="auto"/>
                <w:left w:val="none" w:sz="0" w:space="0" w:color="auto"/>
                <w:bottom w:val="none" w:sz="0" w:space="0" w:color="auto"/>
                <w:right w:val="none" w:sz="0" w:space="0" w:color="auto"/>
              </w:divBdr>
            </w:div>
            <w:div w:id="1971470637">
              <w:marLeft w:val="0"/>
              <w:marRight w:val="0"/>
              <w:marTop w:val="0"/>
              <w:marBottom w:val="0"/>
              <w:divBdr>
                <w:top w:val="none" w:sz="0" w:space="0" w:color="auto"/>
                <w:left w:val="none" w:sz="0" w:space="0" w:color="auto"/>
                <w:bottom w:val="none" w:sz="0" w:space="0" w:color="auto"/>
                <w:right w:val="none" w:sz="0" w:space="0" w:color="auto"/>
              </w:divBdr>
            </w:div>
            <w:div w:id="193698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03975">
      <w:bodyDiv w:val="1"/>
      <w:marLeft w:val="0"/>
      <w:marRight w:val="0"/>
      <w:marTop w:val="0"/>
      <w:marBottom w:val="0"/>
      <w:divBdr>
        <w:top w:val="none" w:sz="0" w:space="0" w:color="auto"/>
        <w:left w:val="none" w:sz="0" w:space="0" w:color="auto"/>
        <w:bottom w:val="none" w:sz="0" w:space="0" w:color="auto"/>
        <w:right w:val="none" w:sz="0" w:space="0" w:color="auto"/>
      </w:divBdr>
    </w:div>
    <w:div w:id="1368028136">
      <w:bodyDiv w:val="1"/>
      <w:marLeft w:val="0"/>
      <w:marRight w:val="0"/>
      <w:marTop w:val="0"/>
      <w:marBottom w:val="0"/>
      <w:divBdr>
        <w:top w:val="none" w:sz="0" w:space="0" w:color="auto"/>
        <w:left w:val="none" w:sz="0" w:space="0" w:color="auto"/>
        <w:bottom w:val="none" w:sz="0" w:space="0" w:color="auto"/>
        <w:right w:val="none" w:sz="0" w:space="0" w:color="auto"/>
      </w:divBdr>
    </w:div>
    <w:div w:id="1514951261">
      <w:bodyDiv w:val="1"/>
      <w:marLeft w:val="0"/>
      <w:marRight w:val="0"/>
      <w:marTop w:val="0"/>
      <w:marBottom w:val="0"/>
      <w:divBdr>
        <w:top w:val="none" w:sz="0" w:space="0" w:color="auto"/>
        <w:left w:val="none" w:sz="0" w:space="0" w:color="auto"/>
        <w:bottom w:val="none" w:sz="0" w:space="0" w:color="auto"/>
        <w:right w:val="none" w:sz="0" w:space="0" w:color="auto"/>
      </w:divBdr>
      <w:divsChild>
        <w:div w:id="1250237905">
          <w:marLeft w:val="0"/>
          <w:marRight w:val="0"/>
          <w:marTop w:val="0"/>
          <w:marBottom w:val="0"/>
          <w:divBdr>
            <w:top w:val="none" w:sz="0" w:space="0" w:color="auto"/>
            <w:left w:val="none" w:sz="0" w:space="0" w:color="auto"/>
            <w:bottom w:val="none" w:sz="0" w:space="0" w:color="auto"/>
            <w:right w:val="none" w:sz="0" w:space="0" w:color="auto"/>
          </w:divBdr>
          <w:divsChild>
            <w:div w:id="809131155">
              <w:marLeft w:val="0"/>
              <w:marRight w:val="0"/>
              <w:marTop w:val="0"/>
              <w:marBottom w:val="0"/>
              <w:divBdr>
                <w:top w:val="none" w:sz="0" w:space="0" w:color="auto"/>
                <w:left w:val="none" w:sz="0" w:space="0" w:color="auto"/>
                <w:bottom w:val="none" w:sz="0" w:space="0" w:color="auto"/>
                <w:right w:val="none" w:sz="0" w:space="0" w:color="auto"/>
              </w:divBdr>
            </w:div>
            <w:div w:id="238903514">
              <w:marLeft w:val="0"/>
              <w:marRight w:val="0"/>
              <w:marTop w:val="0"/>
              <w:marBottom w:val="0"/>
              <w:divBdr>
                <w:top w:val="none" w:sz="0" w:space="0" w:color="auto"/>
                <w:left w:val="none" w:sz="0" w:space="0" w:color="auto"/>
                <w:bottom w:val="none" w:sz="0" w:space="0" w:color="auto"/>
                <w:right w:val="none" w:sz="0" w:space="0" w:color="auto"/>
              </w:divBdr>
            </w:div>
            <w:div w:id="573390862">
              <w:marLeft w:val="0"/>
              <w:marRight w:val="0"/>
              <w:marTop w:val="0"/>
              <w:marBottom w:val="0"/>
              <w:divBdr>
                <w:top w:val="none" w:sz="0" w:space="0" w:color="auto"/>
                <w:left w:val="none" w:sz="0" w:space="0" w:color="auto"/>
                <w:bottom w:val="none" w:sz="0" w:space="0" w:color="auto"/>
                <w:right w:val="none" w:sz="0" w:space="0" w:color="auto"/>
              </w:divBdr>
            </w:div>
            <w:div w:id="2048488410">
              <w:marLeft w:val="0"/>
              <w:marRight w:val="0"/>
              <w:marTop w:val="0"/>
              <w:marBottom w:val="0"/>
              <w:divBdr>
                <w:top w:val="none" w:sz="0" w:space="0" w:color="auto"/>
                <w:left w:val="none" w:sz="0" w:space="0" w:color="auto"/>
                <w:bottom w:val="none" w:sz="0" w:space="0" w:color="auto"/>
                <w:right w:val="none" w:sz="0" w:space="0" w:color="auto"/>
              </w:divBdr>
            </w:div>
            <w:div w:id="796416893">
              <w:marLeft w:val="0"/>
              <w:marRight w:val="0"/>
              <w:marTop w:val="0"/>
              <w:marBottom w:val="0"/>
              <w:divBdr>
                <w:top w:val="none" w:sz="0" w:space="0" w:color="auto"/>
                <w:left w:val="none" w:sz="0" w:space="0" w:color="auto"/>
                <w:bottom w:val="none" w:sz="0" w:space="0" w:color="auto"/>
                <w:right w:val="none" w:sz="0" w:space="0" w:color="auto"/>
              </w:divBdr>
            </w:div>
            <w:div w:id="1654336121">
              <w:marLeft w:val="0"/>
              <w:marRight w:val="0"/>
              <w:marTop w:val="0"/>
              <w:marBottom w:val="0"/>
              <w:divBdr>
                <w:top w:val="none" w:sz="0" w:space="0" w:color="auto"/>
                <w:left w:val="none" w:sz="0" w:space="0" w:color="auto"/>
                <w:bottom w:val="none" w:sz="0" w:space="0" w:color="auto"/>
                <w:right w:val="none" w:sz="0" w:space="0" w:color="auto"/>
              </w:divBdr>
            </w:div>
            <w:div w:id="1989749227">
              <w:marLeft w:val="0"/>
              <w:marRight w:val="0"/>
              <w:marTop w:val="0"/>
              <w:marBottom w:val="0"/>
              <w:divBdr>
                <w:top w:val="none" w:sz="0" w:space="0" w:color="auto"/>
                <w:left w:val="none" w:sz="0" w:space="0" w:color="auto"/>
                <w:bottom w:val="none" w:sz="0" w:space="0" w:color="auto"/>
                <w:right w:val="none" w:sz="0" w:space="0" w:color="auto"/>
              </w:divBdr>
            </w:div>
            <w:div w:id="626400178">
              <w:marLeft w:val="0"/>
              <w:marRight w:val="0"/>
              <w:marTop w:val="0"/>
              <w:marBottom w:val="0"/>
              <w:divBdr>
                <w:top w:val="none" w:sz="0" w:space="0" w:color="auto"/>
                <w:left w:val="none" w:sz="0" w:space="0" w:color="auto"/>
                <w:bottom w:val="none" w:sz="0" w:space="0" w:color="auto"/>
                <w:right w:val="none" w:sz="0" w:space="0" w:color="auto"/>
              </w:divBdr>
            </w:div>
            <w:div w:id="4229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56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ettid\OneDrive%20-%20EDUETATFR\RP\Mod&#232;le%20RP%20-%20MORISETTI.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41F1E7839964A51AAA3F59201464329"/>
        <w:category>
          <w:name w:val="Général"/>
          <w:gallery w:val="placeholder"/>
        </w:category>
        <w:types>
          <w:type w:val="bbPlcHdr"/>
        </w:types>
        <w:behaviors>
          <w:behavior w:val="content"/>
        </w:behaviors>
        <w:guid w:val="{CFF27159-B57F-403D-9A7E-FD433F29C734}"/>
      </w:docPartPr>
      <w:docPartBody>
        <w:p w:rsidR="00BD774E" w:rsidRDefault="00BD774E">
          <w:pPr>
            <w:pStyle w:val="E41F1E7839964A51AAA3F59201464329"/>
          </w:pPr>
          <w:r>
            <w:rPr>
              <w:rStyle w:val="Textedelespacerserv"/>
            </w:rPr>
            <w:t>Date</w:t>
          </w:r>
        </w:p>
      </w:docPartBody>
    </w:docPart>
    <w:docPart>
      <w:docPartPr>
        <w:name w:val="6CDA965C722C4D4E90A2FF329EBD5909"/>
        <w:category>
          <w:name w:val="Général"/>
          <w:gallery w:val="placeholder"/>
        </w:category>
        <w:types>
          <w:type w:val="bbPlcHdr"/>
        </w:types>
        <w:behaviors>
          <w:behavior w:val="content"/>
        </w:behaviors>
        <w:guid w:val="{5457871A-1B0F-4BDE-9B29-E6DC16FF2013}"/>
      </w:docPartPr>
      <w:docPartBody>
        <w:p w:rsidR="00BD774E" w:rsidRDefault="00BD774E">
          <w:pPr>
            <w:pStyle w:val="6CDA965C722C4D4E90A2FF329EBD5909"/>
          </w:pPr>
          <w:r>
            <w:rPr>
              <w:rStyle w:val="Textedelespacerserv"/>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74E"/>
    <w:rsid w:val="00054758"/>
    <w:rsid w:val="00133120"/>
    <w:rsid w:val="00562417"/>
    <w:rsid w:val="00BD774E"/>
    <w:rsid w:val="00D716E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E41F1E7839964A51AAA3F59201464329">
    <w:name w:val="E41F1E7839964A51AAA3F59201464329"/>
  </w:style>
  <w:style w:type="paragraph" w:customStyle="1" w:styleId="6CDA965C722C4D4E90A2FF329EBD5909">
    <w:name w:val="6CDA965C722C4D4E90A2FF329EBD59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9B79E-7F6B-4EBF-82C7-2CAB11DBA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RP - MORISETTI.dotx</Template>
  <TotalTime>0</TotalTime>
  <Pages>26</Pages>
  <Words>2155</Words>
  <Characters>11855</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NNN - Nom du module</vt:lpstr>
    </vt:vector>
  </TitlesOfParts>
  <Company/>
  <LinksUpToDate>false</LinksUpToDate>
  <CharactersWithSpaces>13983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133 - Réaliser des applications Web en Session-Handling</dc:title>
  <dc:subject/>
  <dc:creator>Morisetti David</dc:creator>
  <cp:keywords/>
  <dc:description/>
  <cp:lastModifiedBy>Morisetti David</cp:lastModifiedBy>
  <cp:revision>200</cp:revision>
  <dcterms:created xsi:type="dcterms:W3CDTF">2024-03-21T12:31:00Z</dcterms:created>
  <dcterms:modified xsi:type="dcterms:W3CDTF">2024-04-25T14:22:00Z</dcterms:modified>
</cp:coreProperties>
</file>